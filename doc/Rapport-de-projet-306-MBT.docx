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3CA0C" w14:textId="77777777" w:rsidR="007F30AE" w:rsidRPr="000E7483" w:rsidRDefault="00FE4737" w:rsidP="000E7483">
      <w:pPr>
        <w:pStyle w:val="Titre"/>
      </w:pPr>
      <w:r>
        <w:t>Projet 306</w:t>
      </w:r>
    </w:p>
    <w:p w14:paraId="6A0AEF18" w14:textId="77777777" w:rsidR="000E7483" w:rsidRDefault="00CA1444" w:rsidP="00D275C6">
      <w:pPr>
        <w:spacing w:before="2400"/>
        <w:jc w:val="center"/>
        <w:rPr>
          <w:rFonts w:cs="Arial"/>
          <w:sz w:val="22"/>
          <w:szCs w:val="22"/>
        </w:rPr>
      </w:pPr>
      <w:r>
        <w:rPr>
          <w:rFonts w:cs="Arial"/>
          <w:noProof/>
          <w:sz w:val="22"/>
          <w:szCs w:val="22"/>
        </w:rPr>
        <w:pict w14:anchorId="5B9516AA">
          <v:shape id="_x0000_i1026" type="#_x0000_t75" style="width:362.7pt;height:362.7pt">
            <v:imagedata r:id="rId11" o:title="craiyon_113527_modern_apartment_building_with_shops_at_street_level__2_Story___back_yard_"/>
          </v:shape>
        </w:pict>
      </w:r>
    </w:p>
    <w:p w14:paraId="40836986" w14:textId="77777777" w:rsidR="001D4577" w:rsidRPr="000E7483" w:rsidRDefault="001D4577" w:rsidP="000E7483">
      <w:pPr>
        <w:jc w:val="center"/>
      </w:pPr>
    </w:p>
    <w:p w14:paraId="0C74128C" w14:textId="77777777" w:rsidR="007F30AE" w:rsidRPr="008471D6" w:rsidRDefault="008471D6" w:rsidP="000E7483">
      <w:pPr>
        <w:spacing w:before="2000"/>
        <w:jc w:val="center"/>
        <w:rPr>
          <w:lang w:val="de-CH"/>
        </w:rPr>
      </w:pPr>
      <w:r w:rsidRPr="008471D6">
        <w:rPr>
          <w:lang w:val="de-CH"/>
        </w:rPr>
        <w:t>Marius Bommottet – Min1B</w:t>
      </w:r>
    </w:p>
    <w:p w14:paraId="5BF848AB" w14:textId="77777777" w:rsidR="007F30AE" w:rsidRPr="007A2FCF" w:rsidRDefault="008471D6" w:rsidP="000E7483">
      <w:pPr>
        <w:jc w:val="center"/>
        <w:rPr>
          <w:lang w:val="de-CH"/>
        </w:rPr>
      </w:pPr>
      <w:proofErr w:type="gramStart"/>
      <w:r w:rsidRPr="007A2FCF">
        <w:rPr>
          <w:lang w:val="de-CH"/>
        </w:rPr>
        <w:t>ETML Lausanne</w:t>
      </w:r>
      <w:proofErr w:type="gramEnd"/>
    </w:p>
    <w:p w14:paraId="5F08B0B8" w14:textId="77777777" w:rsidR="007F30AE" w:rsidRPr="007A2FCF" w:rsidRDefault="008471D6" w:rsidP="000E7483">
      <w:pPr>
        <w:jc w:val="center"/>
        <w:rPr>
          <w:lang w:val="de-CH"/>
        </w:rPr>
      </w:pPr>
      <w:r w:rsidRPr="007A2FCF">
        <w:rPr>
          <w:lang w:val="de-CH"/>
        </w:rPr>
        <w:t xml:space="preserve">24 Periode </w:t>
      </w:r>
    </w:p>
    <w:p w14:paraId="6B70728F" w14:textId="77777777" w:rsidR="007F30AE" w:rsidRPr="000E7483" w:rsidRDefault="003C63DA" w:rsidP="000E7483">
      <w:pPr>
        <w:jc w:val="center"/>
      </w:pPr>
      <w:r>
        <w:t>Xavier Carrel</w:t>
      </w:r>
    </w:p>
    <w:p w14:paraId="53E7D17B" w14:textId="77777777" w:rsidR="007F30AE" w:rsidRPr="000E7483" w:rsidRDefault="007F30AE" w:rsidP="000E7483">
      <w:pPr>
        <w:jc w:val="center"/>
      </w:pPr>
    </w:p>
    <w:p w14:paraId="7F5C4D7F" w14:textId="77777777" w:rsidR="007F30AE" w:rsidRPr="007F30AE" w:rsidRDefault="007F30AE" w:rsidP="001764CE">
      <w:pPr>
        <w:pStyle w:val="Titre"/>
      </w:pPr>
      <w:r w:rsidRPr="00AA4393">
        <w:br w:type="page"/>
      </w:r>
      <w:r w:rsidRPr="007F30AE">
        <w:lastRenderedPageBreak/>
        <w:t>Table des matières</w:t>
      </w:r>
    </w:p>
    <w:p w14:paraId="1315FDF8" w14:textId="33E37F43" w:rsidR="00F433C4"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44444" w:history="1">
        <w:r w:rsidR="00F433C4" w:rsidRPr="009F572C">
          <w:rPr>
            <w:rStyle w:val="Lienhypertexte"/>
            <w:noProof/>
          </w:rPr>
          <w:t>1</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Spécifications</w:t>
        </w:r>
        <w:r w:rsidR="00F433C4">
          <w:rPr>
            <w:noProof/>
            <w:webHidden/>
          </w:rPr>
          <w:tab/>
        </w:r>
        <w:r w:rsidR="00F433C4">
          <w:rPr>
            <w:noProof/>
            <w:webHidden/>
          </w:rPr>
          <w:fldChar w:fldCharType="begin"/>
        </w:r>
        <w:r w:rsidR="00F433C4">
          <w:rPr>
            <w:noProof/>
            <w:webHidden/>
          </w:rPr>
          <w:instrText xml:space="preserve"> PAGEREF _Toc160444444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4DBCDE3F" w14:textId="3AE0000D"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5" w:history="1">
        <w:r w:rsidR="00F433C4" w:rsidRPr="009F572C">
          <w:rPr>
            <w:rStyle w:val="Lienhypertexte"/>
            <w:noProof/>
          </w:rPr>
          <w:t>1.1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Titre</w:t>
        </w:r>
        <w:r w:rsidR="00F433C4">
          <w:rPr>
            <w:noProof/>
            <w:webHidden/>
          </w:rPr>
          <w:tab/>
        </w:r>
        <w:r w:rsidR="00F433C4">
          <w:rPr>
            <w:noProof/>
            <w:webHidden/>
          </w:rPr>
          <w:fldChar w:fldCharType="begin"/>
        </w:r>
        <w:r w:rsidR="00F433C4">
          <w:rPr>
            <w:noProof/>
            <w:webHidden/>
          </w:rPr>
          <w:instrText xml:space="preserve"> PAGEREF _Toc160444445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61A6F7D8" w14:textId="3C513A7C"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6" w:history="1">
        <w:r w:rsidR="00F433C4" w:rsidRPr="009F572C">
          <w:rPr>
            <w:rStyle w:val="Lienhypertexte"/>
            <w:noProof/>
          </w:rPr>
          <w:t>1.2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Description</w:t>
        </w:r>
        <w:r w:rsidR="00F433C4">
          <w:rPr>
            <w:noProof/>
            <w:webHidden/>
          </w:rPr>
          <w:tab/>
        </w:r>
        <w:r w:rsidR="00F433C4">
          <w:rPr>
            <w:noProof/>
            <w:webHidden/>
          </w:rPr>
          <w:fldChar w:fldCharType="begin"/>
        </w:r>
        <w:r w:rsidR="00F433C4">
          <w:rPr>
            <w:noProof/>
            <w:webHidden/>
          </w:rPr>
          <w:instrText xml:space="preserve"> PAGEREF _Toc160444446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5D7EF4F4" w14:textId="3821E62D"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7" w:history="1">
        <w:r w:rsidR="00F433C4" w:rsidRPr="009F572C">
          <w:rPr>
            <w:rStyle w:val="Lienhypertexte"/>
            <w:noProof/>
          </w:rPr>
          <w:t>1.3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Matériel et logiciels à disposition</w:t>
        </w:r>
        <w:r w:rsidR="00F433C4">
          <w:rPr>
            <w:noProof/>
            <w:webHidden/>
          </w:rPr>
          <w:tab/>
        </w:r>
        <w:r w:rsidR="00F433C4">
          <w:rPr>
            <w:noProof/>
            <w:webHidden/>
          </w:rPr>
          <w:fldChar w:fldCharType="begin"/>
        </w:r>
        <w:r w:rsidR="00F433C4">
          <w:rPr>
            <w:noProof/>
            <w:webHidden/>
          </w:rPr>
          <w:instrText xml:space="preserve"> PAGEREF _Toc160444447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6A882C86" w14:textId="09343EE5"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8" w:history="1">
        <w:r w:rsidR="00F433C4" w:rsidRPr="009F572C">
          <w:rPr>
            <w:rStyle w:val="Lienhypertexte"/>
            <w:noProof/>
          </w:rPr>
          <w:t>1.4</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Prérequis</w:t>
        </w:r>
        <w:r w:rsidR="00F433C4">
          <w:rPr>
            <w:noProof/>
            <w:webHidden/>
          </w:rPr>
          <w:tab/>
        </w:r>
        <w:r w:rsidR="00F433C4">
          <w:rPr>
            <w:noProof/>
            <w:webHidden/>
          </w:rPr>
          <w:fldChar w:fldCharType="begin"/>
        </w:r>
        <w:r w:rsidR="00F433C4">
          <w:rPr>
            <w:noProof/>
            <w:webHidden/>
          </w:rPr>
          <w:instrText xml:space="preserve"> PAGEREF _Toc160444448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05210280" w14:textId="03B492C3"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49" w:history="1">
        <w:r w:rsidR="00F433C4" w:rsidRPr="009F572C">
          <w:rPr>
            <w:rStyle w:val="Lienhypertexte"/>
            <w:noProof/>
          </w:rPr>
          <w:t>1.5</w:t>
        </w:r>
        <w:r w:rsidR="00F433C4">
          <w:rPr>
            <w:rFonts w:eastAsiaTheme="minorEastAsia" w:cstheme="minorBidi"/>
            <w:smallCaps w:val="0"/>
            <w:noProof/>
            <w:kern w:val="2"/>
            <w:sz w:val="22"/>
            <w:szCs w:val="22"/>
            <w14:ligatures w14:val="standardContextual"/>
          </w:rPr>
          <w:tab/>
        </w:r>
        <w:r w:rsidR="00F433C4" w:rsidRPr="009F572C">
          <w:rPr>
            <w:rStyle w:val="Lienhypertexte"/>
            <w:noProof/>
          </w:rPr>
          <w:t>Cahier des charges</w:t>
        </w:r>
        <w:r w:rsidR="00F433C4">
          <w:rPr>
            <w:noProof/>
            <w:webHidden/>
          </w:rPr>
          <w:tab/>
        </w:r>
        <w:r w:rsidR="00F433C4">
          <w:rPr>
            <w:noProof/>
            <w:webHidden/>
          </w:rPr>
          <w:fldChar w:fldCharType="begin"/>
        </w:r>
        <w:r w:rsidR="00F433C4">
          <w:rPr>
            <w:noProof/>
            <w:webHidden/>
          </w:rPr>
          <w:instrText xml:space="preserve"> PAGEREF _Toc160444449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5E69989A" w14:textId="59AA0A90"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0" w:history="1">
        <w:r w:rsidR="00F433C4" w:rsidRPr="009F572C">
          <w:rPr>
            <w:rStyle w:val="Lienhypertexte"/>
            <w:noProof/>
          </w:rPr>
          <w:t>1.5.1</w:t>
        </w:r>
        <w:r w:rsidR="00F433C4">
          <w:rPr>
            <w:rFonts w:eastAsiaTheme="minorEastAsia" w:cstheme="minorBidi"/>
            <w:i w:val="0"/>
            <w:iCs w:val="0"/>
            <w:noProof/>
            <w:kern w:val="2"/>
            <w:sz w:val="22"/>
            <w:szCs w:val="22"/>
            <w14:ligatures w14:val="standardContextual"/>
          </w:rPr>
          <w:tab/>
        </w:r>
        <w:r w:rsidR="00F433C4" w:rsidRPr="009F572C">
          <w:rPr>
            <w:rStyle w:val="Lienhypertexte"/>
            <w:rFonts w:ascii="Segoe UI" w:hAnsi="Segoe UI" w:cs="Segoe UI"/>
            <w:noProof/>
            <w:shd w:val="clear" w:color="auto" w:fill="FFFFFF"/>
          </w:rPr>
          <w:t>Construire un centre de loisir à partir d'une structure d'immeuble imposée</w:t>
        </w:r>
        <w:r w:rsidR="00F433C4">
          <w:rPr>
            <w:noProof/>
            <w:webHidden/>
          </w:rPr>
          <w:tab/>
        </w:r>
        <w:r w:rsidR="00F433C4">
          <w:rPr>
            <w:noProof/>
            <w:webHidden/>
          </w:rPr>
          <w:fldChar w:fldCharType="begin"/>
        </w:r>
        <w:r w:rsidR="00F433C4">
          <w:rPr>
            <w:noProof/>
            <w:webHidden/>
          </w:rPr>
          <w:instrText xml:space="preserve"> PAGEREF _Toc160444450 \h </w:instrText>
        </w:r>
        <w:r w:rsidR="00F433C4">
          <w:rPr>
            <w:noProof/>
            <w:webHidden/>
          </w:rPr>
        </w:r>
        <w:r w:rsidR="00F433C4">
          <w:rPr>
            <w:noProof/>
            <w:webHidden/>
          </w:rPr>
          <w:fldChar w:fldCharType="separate"/>
        </w:r>
        <w:r w:rsidR="00041795">
          <w:rPr>
            <w:noProof/>
            <w:webHidden/>
          </w:rPr>
          <w:t>5</w:t>
        </w:r>
        <w:r w:rsidR="00F433C4">
          <w:rPr>
            <w:noProof/>
            <w:webHidden/>
          </w:rPr>
          <w:fldChar w:fldCharType="end"/>
        </w:r>
      </w:hyperlink>
    </w:p>
    <w:p w14:paraId="14103D51" w14:textId="78370090"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1" w:history="1">
        <w:r w:rsidR="00F433C4" w:rsidRPr="009F572C">
          <w:rPr>
            <w:rStyle w:val="Lienhypertexte"/>
            <w:noProof/>
          </w:rPr>
          <w:t>1.5.2</w:t>
        </w:r>
        <w:r w:rsidR="00F433C4">
          <w:rPr>
            <w:rFonts w:eastAsiaTheme="minorEastAsia" w:cstheme="minorBidi"/>
            <w:i w:val="0"/>
            <w:iCs w:val="0"/>
            <w:noProof/>
            <w:kern w:val="2"/>
            <w:sz w:val="22"/>
            <w:szCs w:val="22"/>
            <w14:ligatures w14:val="standardContextual"/>
          </w:rPr>
          <w:tab/>
        </w:r>
        <w:r w:rsidR="00F433C4" w:rsidRPr="009F572C">
          <w:rPr>
            <w:rStyle w:val="Lienhypertexte"/>
            <w:rFonts w:ascii="Segoe UI" w:hAnsi="Segoe UI" w:cs="Segoe UI"/>
            <w:noProof/>
            <w:shd w:val="clear" w:color="auto" w:fill="FFFFFF"/>
          </w:rPr>
          <w:t>Le public qui va utiliser votre immeuble</w:t>
        </w:r>
        <w:r w:rsidR="00F433C4">
          <w:rPr>
            <w:noProof/>
            <w:webHidden/>
          </w:rPr>
          <w:tab/>
        </w:r>
        <w:r w:rsidR="00F433C4">
          <w:rPr>
            <w:noProof/>
            <w:webHidden/>
          </w:rPr>
          <w:fldChar w:fldCharType="begin"/>
        </w:r>
        <w:r w:rsidR="00F433C4">
          <w:rPr>
            <w:noProof/>
            <w:webHidden/>
          </w:rPr>
          <w:instrText xml:space="preserve"> PAGEREF _Toc160444451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4E0CF915" w14:textId="146A79A3"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2" w:history="1">
        <w:r w:rsidR="00F433C4" w:rsidRPr="009F572C">
          <w:rPr>
            <w:rStyle w:val="Lienhypertexte"/>
            <w:noProof/>
          </w:rPr>
          <w:t>1.5.3</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Q</w:t>
        </w:r>
        <w:r w:rsidR="00F433C4" w:rsidRPr="009F572C">
          <w:rPr>
            <w:rStyle w:val="Lienhypertexte"/>
            <w:rFonts w:ascii="Segoe UI" w:hAnsi="Segoe UI" w:cs="Segoe UI"/>
            <w:noProof/>
            <w:shd w:val="clear" w:color="auto" w:fill="FFFFFF"/>
          </w:rPr>
          <w:t>u'est-ce que ces gens vont pouvoir faire dans votre immeuble</w:t>
        </w:r>
        <w:r w:rsidR="00F433C4">
          <w:rPr>
            <w:noProof/>
            <w:webHidden/>
          </w:rPr>
          <w:tab/>
        </w:r>
        <w:r w:rsidR="00F433C4">
          <w:rPr>
            <w:noProof/>
            <w:webHidden/>
          </w:rPr>
          <w:fldChar w:fldCharType="begin"/>
        </w:r>
        <w:r w:rsidR="00F433C4">
          <w:rPr>
            <w:noProof/>
            <w:webHidden/>
          </w:rPr>
          <w:instrText xml:space="preserve"> PAGEREF _Toc160444452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62BC7E5B" w14:textId="6679E024"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53" w:history="1">
        <w:r w:rsidR="00F433C4" w:rsidRPr="009F572C">
          <w:rPr>
            <w:rStyle w:val="Lienhypertexte"/>
            <w:noProof/>
          </w:rPr>
          <w:t>2</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Planification Initiale</w:t>
        </w:r>
        <w:r w:rsidR="00F433C4">
          <w:rPr>
            <w:noProof/>
            <w:webHidden/>
          </w:rPr>
          <w:tab/>
        </w:r>
        <w:r w:rsidR="00F433C4">
          <w:rPr>
            <w:noProof/>
            <w:webHidden/>
          </w:rPr>
          <w:fldChar w:fldCharType="begin"/>
        </w:r>
        <w:r w:rsidR="00F433C4">
          <w:rPr>
            <w:noProof/>
            <w:webHidden/>
          </w:rPr>
          <w:instrText xml:space="preserve"> PAGEREF _Toc160444453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74486031" w14:textId="382C16FD"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54" w:history="1">
        <w:r w:rsidR="00F433C4" w:rsidRPr="009F572C">
          <w:rPr>
            <w:rStyle w:val="Lienhypertexte"/>
            <w:noProof/>
          </w:rPr>
          <w:t>3</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Analyse fonctionnelle</w:t>
        </w:r>
        <w:r w:rsidR="00F433C4">
          <w:rPr>
            <w:noProof/>
            <w:webHidden/>
          </w:rPr>
          <w:tab/>
        </w:r>
        <w:r w:rsidR="00F433C4">
          <w:rPr>
            <w:noProof/>
            <w:webHidden/>
          </w:rPr>
          <w:fldChar w:fldCharType="begin"/>
        </w:r>
        <w:r w:rsidR="00F433C4">
          <w:rPr>
            <w:noProof/>
            <w:webHidden/>
          </w:rPr>
          <w:instrText xml:space="preserve"> PAGEREF _Toc160444454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179F30AA" w14:textId="167333E8"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5" w:history="1">
        <w:r w:rsidR="00F433C4" w:rsidRPr="009F572C">
          <w:rPr>
            <w:rStyle w:val="Lienhypertexte"/>
            <w:noProof/>
          </w:rPr>
          <w:t>3.1.1</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Café</w:t>
        </w:r>
        <w:r w:rsidR="00F433C4">
          <w:rPr>
            <w:noProof/>
            <w:webHidden/>
          </w:rPr>
          <w:tab/>
        </w:r>
        <w:r w:rsidR="00F433C4">
          <w:rPr>
            <w:noProof/>
            <w:webHidden/>
          </w:rPr>
          <w:fldChar w:fldCharType="begin"/>
        </w:r>
        <w:r w:rsidR="00F433C4">
          <w:rPr>
            <w:noProof/>
            <w:webHidden/>
          </w:rPr>
          <w:instrText xml:space="preserve"> PAGEREF _Toc160444455 \h </w:instrText>
        </w:r>
        <w:r w:rsidR="00F433C4">
          <w:rPr>
            <w:noProof/>
            <w:webHidden/>
          </w:rPr>
        </w:r>
        <w:r w:rsidR="00F433C4">
          <w:rPr>
            <w:noProof/>
            <w:webHidden/>
          </w:rPr>
          <w:fldChar w:fldCharType="separate"/>
        </w:r>
        <w:r w:rsidR="00041795">
          <w:rPr>
            <w:noProof/>
            <w:webHidden/>
          </w:rPr>
          <w:t>6</w:t>
        </w:r>
        <w:r w:rsidR="00F433C4">
          <w:rPr>
            <w:noProof/>
            <w:webHidden/>
          </w:rPr>
          <w:fldChar w:fldCharType="end"/>
        </w:r>
      </w:hyperlink>
    </w:p>
    <w:p w14:paraId="511A9CC9" w14:textId="44624529"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6" w:history="1">
        <w:r w:rsidR="00F433C4" w:rsidRPr="009F572C">
          <w:rPr>
            <w:rStyle w:val="Lienhypertexte"/>
            <w:noProof/>
          </w:rPr>
          <w:t>3.1.2</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Salle de sport</w:t>
        </w:r>
        <w:r w:rsidR="00F433C4">
          <w:rPr>
            <w:noProof/>
            <w:webHidden/>
          </w:rPr>
          <w:tab/>
        </w:r>
        <w:r w:rsidR="00F433C4">
          <w:rPr>
            <w:noProof/>
            <w:webHidden/>
          </w:rPr>
          <w:fldChar w:fldCharType="begin"/>
        </w:r>
        <w:r w:rsidR="00F433C4">
          <w:rPr>
            <w:noProof/>
            <w:webHidden/>
          </w:rPr>
          <w:instrText xml:space="preserve"> PAGEREF _Toc160444456 \h </w:instrText>
        </w:r>
        <w:r w:rsidR="00F433C4">
          <w:rPr>
            <w:noProof/>
            <w:webHidden/>
          </w:rPr>
        </w:r>
        <w:r w:rsidR="00F433C4">
          <w:rPr>
            <w:noProof/>
            <w:webHidden/>
          </w:rPr>
          <w:fldChar w:fldCharType="separate"/>
        </w:r>
        <w:r w:rsidR="00041795">
          <w:rPr>
            <w:noProof/>
            <w:webHidden/>
          </w:rPr>
          <w:t>7</w:t>
        </w:r>
        <w:r w:rsidR="00F433C4">
          <w:rPr>
            <w:noProof/>
            <w:webHidden/>
          </w:rPr>
          <w:fldChar w:fldCharType="end"/>
        </w:r>
      </w:hyperlink>
    </w:p>
    <w:p w14:paraId="04FD9940" w14:textId="7D635F61"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7" w:history="1">
        <w:r w:rsidR="00F433C4" w:rsidRPr="009F572C">
          <w:rPr>
            <w:rStyle w:val="Lienhypertexte"/>
            <w:noProof/>
          </w:rPr>
          <w:t>3.1.3</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Local de tournage</w:t>
        </w:r>
        <w:r w:rsidR="00F433C4">
          <w:rPr>
            <w:noProof/>
            <w:webHidden/>
          </w:rPr>
          <w:tab/>
        </w:r>
        <w:r w:rsidR="00F433C4">
          <w:rPr>
            <w:noProof/>
            <w:webHidden/>
          </w:rPr>
          <w:fldChar w:fldCharType="begin"/>
        </w:r>
        <w:r w:rsidR="00F433C4">
          <w:rPr>
            <w:noProof/>
            <w:webHidden/>
          </w:rPr>
          <w:instrText xml:space="preserve"> PAGEREF _Toc160444457 \h </w:instrText>
        </w:r>
        <w:r w:rsidR="00F433C4">
          <w:rPr>
            <w:noProof/>
            <w:webHidden/>
          </w:rPr>
        </w:r>
        <w:r w:rsidR="00F433C4">
          <w:rPr>
            <w:noProof/>
            <w:webHidden/>
          </w:rPr>
          <w:fldChar w:fldCharType="separate"/>
        </w:r>
        <w:r w:rsidR="00041795">
          <w:rPr>
            <w:noProof/>
            <w:webHidden/>
          </w:rPr>
          <w:t>7</w:t>
        </w:r>
        <w:r w:rsidR="00F433C4">
          <w:rPr>
            <w:noProof/>
            <w:webHidden/>
          </w:rPr>
          <w:fldChar w:fldCharType="end"/>
        </w:r>
      </w:hyperlink>
    </w:p>
    <w:p w14:paraId="0FECD1A4" w14:textId="380B05ED"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8" w:history="1">
        <w:r w:rsidR="00F433C4" w:rsidRPr="009F572C">
          <w:rPr>
            <w:rStyle w:val="Lienhypertexte"/>
            <w:noProof/>
          </w:rPr>
          <w:t>3.1.4</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Un laser Game</w:t>
        </w:r>
        <w:r w:rsidR="00F433C4">
          <w:rPr>
            <w:noProof/>
            <w:webHidden/>
          </w:rPr>
          <w:tab/>
        </w:r>
        <w:r w:rsidR="00F433C4">
          <w:rPr>
            <w:noProof/>
            <w:webHidden/>
          </w:rPr>
          <w:fldChar w:fldCharType="begin"/>
        </w:r>
        <w:r w:rsidR="00F433C4">
          <w:rPr>
            <w:noProof/>
            <w:webHidden/>
          </w:rPr>
          <w:instrText xml:space="preserve"> PAGEREF _Toc160444458 \h </w:instrText>
        </w:r>
        <w:r w:rsidR="00F433C4">
          <w:rPr>
            <w:noProof/>
            <w:webHidden/>
          </w:rPr>
        </w:r>
        <w:r w:rsidR="00F433C4">
          <w:rPr>
            <w:noProof/>
            <w:webHidden/>
          </w:rPr>
          <w:fldChar w:fldCharType="separate"/>
        </w:r>
        <w:r w:rsidR="00041795">
          <w:rPr>
            <w:noProof/>
            <w:webHidden/>
          </w:rPr>
          <w:t>8</w:t>
        </w:r>
        <w:r w:rsidR="00F433C4">
          <w:rPr>
            <w:noProof/>
            <w:webHidden/>
          </w:rPr>
          <w:fldChar w:fldCharType="end"/>
        </w:r>
      </w:hyperlink>
    </w:p>
    <w:p w14:paraId="0B334C8F" w14:textId="040E8B39"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59" w:history="1">
        <w:r w:rsidR="00F433C4" w:rsidRPr="009F572C">
          <w:rPr>
            <w:rStyle w:val="Lienhypertexte"/>
            <w:noProof/>
          </w:rPr>
          <w:t>3.1.5</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Magasin de voiture</w:t>
        </w:r>
        <w:r w:rsidR="00F433C4">
          <w:rPr>
            <w:noProof/>
            <w:webHidden/>
          </w:rPr>
          <w:tab/>
        </w:r>
        <w:r w:rsidR="00F433C4">
          <w:rPr>
            <w:noProof/>
            <w:webHidden/>
          </w:rPr>
          <w:fldChar w:fldCharType="begin"/>
        </w:r>
        <w:r w:rsidR="00F433C4">
          <w:rPr>
            <w:noProof/>
            <w:webHidden/>
          </w:rPr>
          <w:instrText xml:space="preserve"> PAGEREF _Toc160444459 \h </w:instrText>
        </w:r>
        <w:r w:rsidR="00F433C4">
          <w:rPr>
            <w:noProof/>
            <w:webHidden/>
          </w:rPr>
        </w:r>
        <w:r w:rsidR="00F433C4">
          <w:rPr>
            <w:noProof/>
            <w:webHidden/>
          </w:rPr>
          <w:fldChar w:fldCharType="separate"/>
        </w:r>
        <w:r w:rsidR="00041795">
          <w:rPr>
            <w:noProof/>
            <w:webHidden/>
          </w:rPr>
          <w:t>8</w:t>
        </w:r>
        <w:r w:rsidR="00F433C4">
          <w:rPr>
            <w:noProof/>
            <w:webHidden/>
          </w:rPr>
          <w:fldChar w:fldCharType="end"/>
        </w:r>
      </w:hyperlink>
    </w:p>
    <w:p w14:paraId="4A0CC478" w14:textId="391530BD"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0" w:history="1">
        <w:r w:rsidR="00F433C4" w:rsidRPr="009F572C">
          <w:rPr>
            <w:rStyle w:val="Lienhypertexte"/>
            <w:noProof/>
          </w:rPr>
          <w:t>3.1.6</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Terrain de five (Foot)</w:t>
        </w:r>
        <w:r w:rsidR="00F433C4">
          <w:rPr>
            <w:noProof/>
            <w:webHidden/>
          </w:rPr>
          <w:tab/>
        </w:r>
        <w:r w:rsidR="00F433C4">
          <w:rPr>
            <w:noProof/>
            <w:webHidden/>
          </w:rPr>
          <w:fldChar w:fldCharType="begin"/>
        </w:r>
        <w:r w:rsidR="00F433C4">
          <w:rPr>
            <w:noProof/>
            <w:webHidden/>
          </w:rPr>
          <w:instrText xml:space="preserve"> PAGEREF _Toc160444460 \h </w:instrText>
        </w:r>
        <w:r w:rsidR="00F433C4">
          <w:rPr>
            <w:noProof/>
            <w:webHidden/>
          </w:rPr>
        </w:r>
        <w:r w:rsidR="00F433C4">
          <w:rPr>
            <w:noProof/>
            <w:webHidden/>
          </w:rPr>
          <w:fldChar w:fldCharType="separate"/>
        </w:r>
        <w:r w:rsidR="00041795">
          <w:rPr>
            <w:noProof/>
            <w:webHidden/>
          </w:rPr>
          <w:t>9</w:t>
        </w:r>
        <w:r w:rsidR="00F433C4">
          <w:rPr>
            <w:noProof/>
            <w:webHidden/>
          </w:rPr>
          <w:fldChar w:fldCharType="end"/>
        </w:r>
      </w:hyperlink>
    </w:p>
    <w:p w14:paraId="66DA041C" w14:textId="5C5F0448"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1" w:history="1">
        <w:r w:rsidR="00F433C4" w:rsidRPr="009F572C">
          <w:rPr>
            <w:rStyle w:val="Lienhypertexte"/>
            <w:noProof/>
          </w:rPr>
          <w:t>3.1.7</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Piscine</w:t>
        </w:r>
        <w:r w:rsidR="00F433C4">
          <w:rPr>
            <w:noProof/>
            <w:webHidden/>
          </w:rPr>
          <w:tab/>
        </w:r>
        <w:r w:rsidR="00F433C4">
          <w:rPr>
            <w:noProof/>
            <w:webHidden/>
          </w:rPr>
          <w:fldChar w:fldCharType="begin"/>
        </w:r>
        <w:r w:rsidR="00F433C4">
          <w:rPr>
            <w:noProof/>
            <w:webHidden/>
          </w:rPr>
          <w:instrText xml:space="preserve"> PAGEREF _Toc160444461 \h </w:instrText>
        </w:r>
        <w:r w:rsidR="00F433C4">
          <w:rPr>
            <w:noProof/>
            <w:webHidden/>
          </w:rPr>
        </w:r>
        <w:r w:rsidR="00F433C4">
          <w:rPr>
            <w:noProof/>
            <w:webHidden/>
          </w:rPr>
          <w:fldChar w:fldCharType="separate"/>
        </w:r>
        <w:r w:rsidR="00041795">
          <w:rPr>
            <w:noProof/>
            <w:webHidden/>
          </w:rPr>
          <w:t>9</w:t>
        </w:r>
        <w:r w:rsidR="00F433C4">
          <w:rPr>
            <w:noProof/>
            <w:webHidden/>
          </w:rPr>
          <w:fldChar w:fldCharType="end"/>
        </w:r>
      </w:hyperlink>
    </w:p>
    <w:p w14:paraId="54DCA22D" w14:textId="200D4658"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2" w:history="1">
        <w:r w:rsidR="00F433C4" w:rsidRPr="009F572C">
          <w:rPr>
            <w:rStyle w:val="Lienhypertexte"/>
            <w:noProof/>
          </w:rPr>
          <w:t>3.1.8</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salle_arcade_pizzeria</w:t>
        </w:r>
        <w:r w:rsidR="00F433C4">
          <w:rPr>
            <w:noProof/>
            <w:webHidden/>
          </w:rPr>
          <w:tab/>
        </w:r>
        <w:r w:rsidR="00F433C4">
          <w:rPr>
            <w:noProof/>
            <w:webHidden/>
          </w:rPr>
          <w:fldChar w:fldCharType="begin"/>
        </w:r>
        <w:r w:rsidR="00F433C4">
          <w:rPr>
            <w:noProof/>
            <w:webHidden/>
          </w:rPr>
          <w:instrText xml:space="preserve"> PAGEREF _Toc160444462 \h </w:instrText>
        </w:r>
        <w:r w:rsidR="00F433C4">
          <w:rPr>
            <w:noProof/>
            <w:webHidden/>
          </w:rPr>
        </w:r>
        <w:r w:rsidR="00F433C4">
          <w:rPr>
            <w:noProof/>
            <w:webHidden/>
          </w:rPr>
          <w:fldChar w:fldCharType="separate"/>
        </w:r>
        <w:r w:rsidR="00041795">
          <w:rPr>
            <w:noProof/>
            <w:webHidden/>
          </w:rPr>
          <w:t>9</w:t>
        </w:r>
        <w:r w:rsidR="00F433C4">
          <w:rPr>
            <w:noProof/>
            <w:webHidden/>
          </w:rPr>
          <w:fldChar w:fldCharType="end"/>
        </w:r>
      </w:hyperlink>
    </w:p>
    <w:p w14:paraId="2F4689CA" w14:textId="7BE418FF"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3" w:history="1">
        <w:r w:rsidR="00F433C4" w:rsidRPr="009F572C">
          <w:rPr>
            <w:rStyle w:val="Lienhypertexte"/>
            <w:noProof/>
          </w:rPr>
          <w:t>3.2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Proposition</w:t>
        </w:r>
        <w:r w:rsidR="00F433C4">
          <w:rPr>
            <w:noProof/>
            <w:webHidden/>
          </w:rPr>
          <w:tab/>
        </w:r>
        <w:r w:rsidR="00F433C4">
          <w:rPr>
            <w:noProof/>
            <w:webHidden/>
          </w:rPr>
          <w:fldChar w:fldCharType="begin"/>
        </w:r>
        <w:r w:rsidR="00F433C4">
          <w:rPr>
            <w:noProof/>
            <w:webHidden/>
          </w:rPr>
          <w:instrText xml:space="preserve"> PAGEREF _Toc160444463 \h </w:instrText>
        </w:r>
        <w:r w:rsidR="00F433C4">
          <w:rPr>
            <w:noProof/>
            <w:webHidden/>
          </w:rPr>
        </w:r>
        <w:r w:rsidR="00F433C4">
          <w:rPr>
            <w:noProof/>
            <w:webHidden/>
          </w:rPr>
          <w:fldChar w:fldCharType="separate"/>
        </w:r>
        <w:r w:rsidR="00041795">
          <w:rPr>
            <w:noProof/>
            <w:webHidden/>
          </w:rPr>
          <w:t>10</w:t>
        </w:r>
        <w:r w:rsidR="00F433C4">
          <w:rPr>
            <w:noProof/>
            <w:webHidden/>
          </w:rPr>
          <w:fldChar w:fldCharType="end"/>
        </w:r>
      </w:hyperlink>
    </w:p>
    <w:p w14:paraId="4020E45F" w14:textId="2B01FB33" w:rsidR="00F433C4"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464" w:history="1">
        <w:r w:rsidR="00F433C4" w:rsidRPr="009F572C">
          <w:rPr>
            <w:rStyle w:val="Lienhypertexte"/>
            <w:noProof/>
          </w:rPr>
          <w:t>3.2.1</w:t>
        </w:r>
        <w:r w:rsidR="00F433C4">
          <w:rPr>
            <w:rFonts w:eastAsiaTheme="minorEastAsia" w:cstheme="minorBidi"/>
            <w:i w:val="0"/>
            <w:iCs w:val="0"/>
            <w:noProof/>
            <w:kern w:val="2"/>
            <w:sz w:val="22"/>
            <w:szCs w:val="22"/>
            <w14:ligatures w14:val="standardContextual"/>
          </w:rPr>
          <w:tab/>
        </w:r>
        <w:r w:rsidR="00F433C4" w:rsidRPr="009F572C">
          <w:rPr>
            <w:rStyle w:val="Lienhypertexte"/>
            <w:noProof/>
          </w:rPr>
          <w:t>salle_arcade_pizzeria</w:t>
        </w:r>
        <w:r w:rsidR="00F433C4">
          <w:rPr>
            <w:noProof/>
            <w:webHidden/>
          </w:rPr>
          <w:tab/>
        </w:r>
        <w:r w:rsidR="00F433C4">
          <w:rPr>
            <w:noProof/>
            <w:webHidden/>
          </w:rPr>
          <w:fldChar w:fldCharType="begin"/>
        </w:r>
        <w:r w:rsidR="00F433C4">
          <w:rPr>
            <w:noProof/>
            <w:webHidden/>
          </w:rPr>
          <w:instrText xml:space="preserve"> PAGEREF _Toc160444464 \h </w:instrText>
        </w:r>
        <w:r w:rsidR="00F433C4">
          <w:rPr>
            <w:noProof/>
            <w:webHidden/>
          </w:rPr>
        </w:r>
        <w:r w:rsidR="00F433C4">
          <w:rPr>
            <w:noProof/>
            <w:webHidden/>
          </w:rPr>
          <w:fldChar w:fldCharType="separate"/>
        </w:r>
        <w:r w:rsidR="00041795">
          <w:rPr>
            <w:noProof/>
            <w:webHidden/>
          </w:rPr>
          <w:t>10</w:t>
        </w:r>
        <w:r w:rsidR="00F433C4">
          <w:rPr>
            <w:noProof/>
            <w:webHidden/>
          </w:rPr>
          <w:fldChar w:fldCharType="end"/>
        </w:r>
      </w:hyperlink>
    </w:p>
    <w:p w14:paraId="48E5F01F" w14:textId="781E6EDB"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65" w:history="1">
        <w:r w:rsidR="00F433C4" w:rsidRPr="009F572C">
          <w:rPr>
            <w:rStyle w:val="Lienhypertexte"/>
            <w:noProof/>
          </w:rPr>
          <w:t>4</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Réalisation</w:t>
        </w:r>
        <w:r w:rsidR="00F433C4">
          <w:rPr>
            <w:noProof/>
            <w:webHidden/>
          </w:rPr>
          <w:tab/>
        </w:r>
        <w:r w:rsidR="00F433C4">
          <w:rPr>
            <w:noProof/>
            <w:webHidden/>
          </w:rPr>
          <w:fldChar w:fldCharType="begin"/>
        </w:r>
        <w:r w:rsidR="00F433C4">
          <w:rPr>
            <w:noProof/>
            <w:webHidden/>
          </w:rPr>
          <w:instrText xml:space="preserve"> PAGEREF _Toc160444465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3839A669" w14:textId="22428654"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6" w:history="1">
        <w:r w:rsidR="00F433C4" w:rsidRPr="009F572C">
          <w:rPr>
            <w:rStyle w:val="Lienhypertexte"/>
            <w:noProof/>
          </w:rPr>
          <w:t>4.1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Installation de l’environnement de travail</w:t>
        </w:r>
        <w:r w:rsidR="00F433C4">
          <w:rPr>
            <w:noProof/>
            <w:webHidden/>
          </w:rPr>
          <w:tab/>
        </w:r>
        <w:r w:rsidR="00F433C4">
          <w:rPr>
            <w:noProof/>
            <w:webHidden/>
          </w:rPr>
          <w:fldChar w:fldCharType="begin"/>
        </w:r>
        <w:r w:rsidR="00F433C4">
          <w:rPr>
            <w:noProof/>
            <w:webHidden/>
          </w:rPr>
          <w:instrText xml:space="preserve"> PAGEREF _Toc160444466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16B1D91F" w14:textId="3438DC3A"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7" w:history="1">
        <w:r w:rsidR="00F433C4" w:rsidRPr="009F572C">
          <w:rPr>
            <w:rStyle w:val="Lienhypertexte"/>
            <w:noProof/>
          </w:rPr>
          <w:t>4.2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Installation</w:t>
        </w:r>
        <w:r w:rsidR="00F433C4">
          <w:rPr>
            <w:noProof/>
            <w:webHidden/>
          </w:rPr>
          <w:tab/>
        </w:r>
        <w:r w:rsidR="00F433C4">
          <w:rPr>
            <w:noProof/>
            <w:webHidden/>
          </w:rPr>
          <w:fldChar w:fldCharType="begin"/>
        </w:r>
        <w:r w:rsidR="00F433C4">
          <w:rPr>
            <w:noProof/>
            <w:webHidden/>
          </w:rPr>
          <w:instrText xml:space="preserve"> PAGEREF _Toc160444467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3FE33EF9" w14:textId="427BA6BB"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8" w:history="1">
        <w:r w:rsidR="00F433C4" w:rsidRPr="009F572C">
          <w:rPr>
            <w:rStyle w:val="Lienhypertexte"/>
            <w:noProof/>
          </w:rPr>
          <w:t>4.3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Planification détaillée</w:t>
        </w:r>
        <w:r w:rsidR="00F433C4">
          <w:rPr>
            <w:noProof/>
            <w:webHidden/>
          </w:rPr>
          <w:tab/>
        </w:r>
        <w:r w:rsidR="00F433C4">
          <w:rPr>
            <w:noProof/>
            <w:webHidden/>
          </w:rPr>
          <w:fldChar w:fldCharType="begin"/>
        </w:r>
        <w:r w:rsidR="00F433C4">
          <w:rPr>
            <w:noProof/>
            <w:webHidden/>
          </w:rPr>
          <w:instrText xml:space="preserve"> PAGEREF _Toc160444468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0BF39F97" w14:textId="627B82AF"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69" w:history="1">
        <w:r w:rsidR="00F433C4" w:rsidRPr="009F572C">
          <w:rPr>
            <w:rStyle w:val="Lienhypertexte"/>
            <w:noProof/>
          </w:rPr>
          <w:t>4.4</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Processus d’intégration</w:t>
        </w:r>
        <w:r w:rsidR="00F433C4">
          <w:rPr>
            <w:noProof/>
            <w:webHidden/>
          </w:rPr>
          <w:tab/>
        </w:r>
        <w:r w:rsidR="00F433C4">
          <w:rPr>
            <w:noProof/>
            <w:webHidden/>
          </w:rPr>
          <w:fldChar w:fldCharType="begin"/>
        </w:r>
        <w:r w:rsidR="00F433C4">
          <w:rPr>
            <w:noProof/>
            <w:webHidden/>
          </w:rPr>
          <w:instrText xml:space="preserve"> PAGEREF _Toc160444469 \h </w:instrText>
        </w:r>
        <w:r w:rsidR="00F433C4">
          <w:rPr>
            <w:noProof/>
            <w:webHidden/>
          </w:rPr>
        </w:r>
        <w:r w:rsidR="00F433C4">
          <w:rPr>
            <w:noProof/>
            <w:webHidden/>
          </w:rPr>
          <w:fldChar w:fldCharType="separate"/>
        </w:r>
        <w:r w:rsidR="00041795">
          <w:rPr>
            <w:noProof/>
            <w:webHidden/>
          </w:rPr>
          <w:t>11</w:t>
        </w:r>
        <w:r w:rsidR="00F433C4">
          <w:rPr>
            <w:noProof/>
            <w:webHidden/>
          </w:rPr>
          <w:fldChar w:fldCharType="end"/>
        </w:r>
      </w:hyperlink>
    </w:p>
    <w:p w14:paraId="1C3E2220" w14:textId="47A30FB1"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70" w:history="1">
        <w:r w:rsidR="00F433C4" w:rsidRPr="009F572C">
          <w:rPr>
            <w:rStyle w:val="Lienhypertexte"/>
            <w:noProof/>
          </w:rPr>
          <w:t>5</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Tests</w:t>
        </w:r>
        <w:r w:rsidR="00F433C4">
          <w:rPr>
            <w:noProof/>
            <w:webHidden/>
          </w:rPr>
          <w:tab/>
        </w:r>
        <w:r w:rsidR="00F433C4">
          <w:rPr>
            <w:noProof/>
            <w:webHidden/>
          </w:rPr>
          <w:fldChar w:fldCharType="begin"/>
        </w:r>
        <w:r w:rsidR="00F433C4">
          <w:rPr>
            <w:noProof/>
            <w:webHidden/>
          </w:rPr>
          <w:instrText xml:space="preserve"> PAGEREF _Toc160444470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16AFD6EE" w14:textId="2593FCE7"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1" w:history="1">
        <w:r w:rsidR="00F433C4" w:rsidRPr="009F572C">
          <w:rPr>
            <w:rStyle w:val="Lienhypertexte"/>
            <w:noProof/>
          </w:rPr>
          <w:t>5.1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Stratégie de test</w:t>
        </w:r>
        <w:r w:rsidR="00F433C4">
          <w:rPr>
            <w:noProof/>
            <w:webHidden/>
          </w:rPr>
          <w:tab/>
        </w:r>
        <w:r w:rsidR="00F433C4">
          <w:rPr>
            <w:noProof/>
            <w:webHidden/>
          </w:rPr>
          <w:fldChar w:fldCharType="begin"/>
        </w:r>
        <w:r w:rsidR="00F433C4">
          <w:rPr>
            <w:noProof/>
            <w:webHidden/>
          </w:rPr>
          <w:instrText xml:space="preserve"> PAGEREF _Toc160444471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2D52FDD" w14:textId="4B9A0ECE"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2" w:history="1">
        <w:r w:rsidR="00F433C4" w:rsidRPr="009F572C">
          <w:rPr>
            <w:rStyle w:val="Lienhypertexte"/>
            <w:noProof/>
          </w:rPr>
          <w:t>5.2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Dossier des tests</w:t>
        </w:r>
        <w:r w:rsidR="00F433C4">
          <w:rPr>
            <w:noProof/>
            <w:webHidden/>
          </w:rPr>
          <w:tab/>
        </w:r>
        <w:r w:rsidR="00F433C4">
          <w:rPr>
            <w:noProof/>
            <w:webHidden/>
          </w:rPr>
          <w:fldChar w:fldCharType="begin"/>
        </w:r>
        <w:r w:rsidR="00F433C4">
          <w:rPr>
            <w:noProof/>
            <w:webHidden/>
          </w:rPr>
          <w:instrText xml:space="preserve"> PAGEREF _Toc160444472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79A3575" w14:textId="03753F93"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3" w:history="1">
        <w:r w:rsidR="00F433C4" w:rsidRPr="009F572C">
          <w:rPr>
            <w:rStyle w:val="Lienhypertexte"/>
            <w:noProof/>
          </w:rPr>
          <w:t>5.3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Problèmes restants</w:t>
        </w:r>
        <w:r w:rsidR="00F433C4">
          <w:rPr>
            <w:noProof/>
            <w:webHidden/>
          </w:rPr>
          <w:tab/>
        </w:r>
        <w:r w:rsidR="00F433C4">
          <w:rPr>
            <w:noProof/>
            <w:webHidden/>
          </w:rPr>
          <w:fldChar w:fldCharType="begin"/>
        </w:r>
        <w:r w:rsidR="00F433C4">
          <w:rPr>
            <w:noProof/>
            <w:webHidden/>
          </w:rPr>
          <w:instrText xml:space="preserve"> PAGEREF _Toc160444473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201B33A" w14:textId="63982DD3"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74" w:history="1">
        <w:r w:rsidR="00F433C4" w:rsidRPr="009F572C">
          <w:rPr>
            <w:rStyle w:val="Lienhypertexte"/>
            <w:noProof/>
          </w:rPr>
          <w:t>6</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Conclusion</w:t>
        </w:r>
        <w:r w:rsidR="00F433C4">
          <w:rPr>
            <w:noProof/>
            <w:webHidden/>
          </w:rPr>
          <w:tab/>
        </w:r>
        <w:r w:rsidR="00F433C4">
          <w:rPr>
            <w:noProof/>
            <w:webHidden/>
          </w:rPr>
          <w:fldChar w:fldCharType="begin"/>
        </w:r>
        <w:r w:rsidR="00F433C4">
          <w:rPr>
            <w:noProof/>
            <w:webHidden/>
          </w:rPr>
          <w:instrText xml:space="preserve"> PAGEREF _Toc160444474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46459D4C" w14:textId="372CAE02"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5" w:history="1">
        <w:r w:rsidR="00F433C4" w:rsidRPr="009F572C">
          <w:rPr>
            <w:rStyle w:val="Lienhypertexte"/>
            <w:noProof/>
          </w:rPr>
          <w:t>6.1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Bilan des fonctionnalités demandées</w:t>
        </w:r>
        <w:r w:rsidR="00F433C4">
          <w:rPr>
            <w:noProof/>
            <w:webHidden/>
          </w:rPr>
          <w:tab/>
        </w:r>
        <w:r w:rsidR="00F433C4">
          <w:rPr>
            <w:noProof/>
            <w:webHidden/>
          </w:rPr>
          <w:fldChar w:fldCharType="begin"/>
        </w:r>
        <w:r w:rsidR="00F433C4">
          <w:rPr>
            <w:noProof/>
            <w:webHidden/>
          </w:rPr>
          <w:instrText xml:space="preserve"> PAGEREF _Toc160444475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77B055BB" w14:textId="03A1F225"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6" w:history="1">
        <w:r w:rsidR="00F433C4" w:rsidRPr="009F572C">
          <w:rPr>
            <w:rStyle w:val="Lienhypertexte"/>
            <w:noProof/>
          </w:rPr>
          <w:t>6.2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Bilan de la planification</w:t>
        </w:r>
        <w:r w:rsidR="00F433C4">
          <w:rPr>
            <w:noProof/>
            <w:webHidden/>
          </w:rPr>
          <w:tab/>
        </w:r>
        <w:r w:rsidR="00F433C4">
          <w:rPr>
            <w:noProof/>
            <w:webHidden/>
          </w:rPr>
          <w:fldChar w:fldCharType="begin"/>
        </w:r>
        <w:r w:rsidR="00F433C4">
          <w:rPr>
            <w:noProof/>
            <w:webHidden/>
          </w:rPr>
          <w:instrText xml:space="preserve"> PAGEREF _Toc160444476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42D5E111" w14:textId="1CDE5C2B"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7" w:history="1">
        <w:r w:rsidR="00F433C4" w:rsidRPr="009F572C">
          <w:rPr>
            <w:rStyle w:val="Lienhypertexte"/>
            <w:noProof/>
          </w:rPr>
          <w:t>6.3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Bilan personnel</w:t>
        </w:r>
        <w:r w:rsidR="00F433C4">
          <w:rPr>
            <w:noProof/>
            <w:webHidden/>
          </w:rPr>
          <w:tab/>
        </w:r>
        <w:r w:rsidR="00F433C4">
          <w:rPr>
            <w:noProof/>
            <w:webHidden/>
          </w:rPr>
          <w:fldChar w:fldCharType="begin"/>
        </w:r>
        <w:r w:rsidR="00F433C4">
          <w:rPr>
            <w:noProof/>
            <w:webHidden/>
          </w:rPr>
          <w:instrText xml:space="preserve"> PAGEREF _Toc160444477 \h </w:instrText>
        </w:r>
        <w:r w:rsidR="00F433C4">
          <w:rPr>
            <w:noProof/>
            <w:webHidden/>
          </w:rPr>
        </w:r>
        <w:r w:rsidR="00F433C4">
          <w:rPr>
            <w:noProof/>
            <w:webHidden/>
          </w:rPr>
          <w:fldChar w:fldCharType="separate"/>
        </w:r>
        <w:r w:rsidR="00041795">
          <w:rPr>
            <w:noProof/>
            <w:webHidden/>
          </w:rPr>
          <w:t>12</w:t>
        </w:r>
        <w:r w:rsidR="00F433C4">
          <w:rPr>
            <w:noProof/>
            <w:webHidden/>
          </w:rPr>
          <w:fldChar w:fldCharType="end"/>
        </w:r>
      </w:hyperlink>
    </w:p>
    <w:p w14:paraId="22282604" w14:textId="4252AEC1"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78" w:history="1">
        <w:r w:rsidR="00F433C4" w:rsidRPr="009F572C">
          <w:rPr>
            <w:rStyle w:val="Lienhypertexte"/>
            <w:noProof/>
          </w:rPr>
          <w:t>7</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Divers</w:t>
        </w:r>
        <w:r w:rsidR="00F433C4">
          <w:rPr>
            <w:noProof/>
            <w:webHidden/>
          </w:rPr>
          <w:tab/>
        </w:r>
        <w:r w:rsidR="00F433C4">
          <w:rPr>
            <w:noProof/>
            <w:webHidden/>
          </w:rPr>
          <w:fldChar w:fldCharType="begin"/>
        </w:r>
        <w:r w:rsidR="00F433C4">
          <w:rPr>
            <w:noProof/>
            <w:webHidden/>
          </w:rPr>
          <w:instrText xml:space="preserve"> PAGEREF _Toc160444478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79471CF3" w14:textId="1944F09D"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79" w:history="1">
        <w:r w:rsidR="00F433C4" w:rsidRPr="009F572C">
          <w:rPr>
            <w:rStyle w:val="Lienhypertexte"/>
            <w:noProof/>
          </w:rPr>
          <w:t>7.1</w:t>
        </w:r>
        <w:r w:rsidR="00F433C4">
          <w:rPr>
            <w:rFonts w:eastAsiaTheme="minorEastAsia" w:cstheme="minorBidi"/>
            <w:smallCaps w:val="0"/>
            <w:noProof/>
            <w:kern w:val="2"/>
            <w:sz w:val="22"/>
            <w:szCs w:val="22"/>
            <w14:ligatures w14:val="standardContextual"/>
          </w:rPr>
          <w:tab/>
        </w:r>
        <w:r w:rsidR="00F433C4" w:rsidRPr="009F572C">
          <w:rPr>
            <w:rStyle w:val="Lienhypertexte"/>
            <w:noProof/>
          </w:rPr>
          <w:t>Journal de travail</w:t>
        </w:r>
        <w:r w:rsidR="00F433C4">
          <w:rPr>
            <w:noProof/>
            <w:webHidden/>
          </w:rPr>
          <w:tab/>
        </w:r>
        <w:r w:rsidR="00F433C4">
          <w:rPr>
            <w:noProof/>
            <w:webHidden/>
          </w:rPr>
          <w:fldChar w:fldCharType="begin"/>
        </w:r>
        <w:r w:rsidR="00F433C4">
          <w:rPr>
            <w:noProof/>
            <w:webHidden/>
          </w:rPr>
          <w:instrText xml:space="preserve"> PAGEREF _Toc160444479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382E8AA4" w14:textId="241EF64C"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80" w:history="1">
        <w:r w:rsidR="00F433C4" w:rsidRPr="009F572C">
          <w:rPr>
            <w:rStyle w:val="Lienhypertexte"/>
            <w:noProof/>
          </w:rPr>
          <w:t>7.2</w:t>
        </w:r>
        <w:r w:rsidR="00F433C4">
          <w:rPr>
            <w:rFonts w:eastAsiaTheme="minorEastAsia" w:cstheme="minorBidi"/>
            <w:smallCaps w:val="0"/>
            <w:noProof/>
            <w:kern w:val="2"/>
            <w:sz w:val="22"/>
            <w:szCs w:val="22"/>
            <w14:ligatures w14:val="standardContextual"/>
          </w:rPr>
          <w:tab/>
        </w:r>
        <w:r w:rsidR="00F433C4" w:rsidRPr="009F572C">
          <w:rPr>
            <w:rStyle w:val="Lienhypertexte"/>
            <w:noProof/>
          </w:rPr>
          <w:t>Bibliographie</w:t>
        </w:r>
        <w:r w:rsidR="00F433C4">
          <w:rPr>
            <w:noProof/>
            <w:webHidden/>
          </w:rPr>
          <w:tab/>
        </w:r>
        <w:r w:rsidR="00F433C4">
          <w:rPr>
            <w:noProof/>
            <w:webHidden/>
          </w:rPr>
          <w:fldChar w:fldCharType="begin"/>
        </w:r>
        <w:r w:rsidR="00F433C4">
          <w:rPr>
            <w:noProof/>
            <w:webHidden/>
          </w:rPr>
          <w:instrText xml:space="preserve"> PAGEREF _Toc160444480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6C8992DD" w14:textId="4D072689" w:rsidR="00F433C4"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481" w:history="1">
        <w:r w:rsidR="00F433C4" w:rsidRPr="009F572C">
          <w:rPr>
            <w:rStyle w:val="Lienhypertexte"/>
            <w:noProof/>
          </w:rPr>
          <w:t>7.3</w:t>
        </w:r>
        <w:r w:rsidR="00F433C4">
          <w:rPr>
            <w:rFonts w:eastAsiaTheme="minorEastAsia" w:cstheme="minorBidi"/>
            <w:smallCaps w:val="0"/>
            <w:noProof/>
            <w:kern w:val="2"/>
            <w:sz w:val="22"/>
            <w:szCs w:val="22"/>
            <w14:ligatures w14:val="standardContextual"/>
          </w:rPr>
          <w:tab/>
        </w:r>
        <w:r w:rsidR="00F433C4" w:rsidRPr="009F572C">
          <w:rPr>
            <w:rStyle w:val="Lienhypertexte"/>
            <w:noProof/>
          </w:rPr>
          <w:t>Webographie</w:t>
        </w:r>
        <w:r w:rsidR="00F433C4">
          <w:rPr>
            <w:noProof/>
            <w:webHidden/>
          </w:rPr>
          <w:tab/>
        </w:r>
        <w:r w:rsidR="00F433C4">
          <w:rPr>
            <w:noProof/>
            <w:webHidden/>
          </w:rPr>
          <w:fldChar w:fldCharType="begin"/>
        </w:r>
        <w:r w:rsidR="00F433C4">
          <w:rPr>
            <w:noProof/>
            <w:webHidden/>
          </w:rPr>
          <w:instrText xml:space="preserve"> PAGEREF _Toc160444481 \h </w:instrText>
        </w:r>
        <w:r w:rsidR="00F433C4">
          <w:rPr>
            <w:noProof/>
            <w:webHidden/>
          </w:rPr>
        </w:r>
        <w:r w:rsidR="00F433C4">
          <w:rPr>
            <w:noProof/>
            <w:webHidden/>
          </w:rPr>
          <w:fldChar w:fldCharType="separate"/>
        </w:r>
        <w:r w:rsidR="00041795">
          <w:rPr>
            <w:noProof/>
            <w:webHidden/>
          </w:rPr>
          <w:t>13</w:t>
        </w:r>
        <w:r w:rsidR="00F433C4">
          <w:rPr>
            <w:noProof/>
            <w:webHidden/>
          </w:rPr>
          <w:fldChar w:fldCharType="end"/>
        </w:r>
      </w:hyperlink>
    </w:p>
    <w:p w14:paraId="74D40797" w14:textId="0C07DDCE" w:rsidR="00F433C4"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482" w:history="1">
        <w:r w:rsidR="00F433C4" w:rsidRPr="009F572C">
          <w:rPr>
            <w:rStyle w:val="Lienhypertexte"/>
            <w:noProof/>
          </w:rPr>
          <w:t>8</w:t>
        </w:r>
        <w:r w:rsidR="00F433C4">
          <w:rPr>
            <w:rFonts w:eastAsiaTheme="minorEastAsia" w:cstheme="minorBidi"/>
            <w:b w:val="0"/>
            <w:bCs w:val="0"/>
            <w:caps w:val="0"/>
            <w:noProof/>
            <w:kern w:val="2"/>
            <w:sz w:val="22"/>
            <w:szCs w:val="22"/>
            <w14:ligatures w14:val="standardContextual"/>
          </w:rPr>
          <w:tab/>
        </w:r>
        <w:r w:rsidR="00F433C4" w:rsidRPr="009F572C">
          <w:rPr>
            <w:rStyle w:val="Lienhypertexte"/>
            <w:noProof/>
          </w:rPr>
          <w:t>Annexes</w:t>
        </w:r>
        <w:r w:rsidR="00F433C4">
          <w:rPr>
            <w:noProof/>
            <w:webHidden/>
          </w:rPr>
          <w:tab/>
        </w:r>
        <w:r w:rsidR="00F433C4">
          <w:rPr>
            <w:noProof/>
            <w:webHidden/>
          </w:rPr>
          <w:fldChar w:fldCharType="begin"/>
        </w:r>
        <w:r w:rsidR="00F433C4">
          <w:rPr>
            <w:noProof/>
            <w:webHidden/>
          </w:rPr>
          <w:instrText xml:space="preserve"> PAGEREF _Toc160444482 \h </w:instrText>
        </w:r>
        <w:r w:rsidR="00F433C4">
          <w:rPr>
            <w:noProof/>
            <w:webHidden/>
          </w:rPr>
        </w:r>
        <w:r w:rsidR="00F433C4">
          <w:rPr>
            <w:noProof/>
            <w:webHidden/>
          </w:rPr>
          <w:fldChar w:fldCharType="separate"/>
        </w:r>
        <w:r w:rsidR="00041795">
          <w:rPr>
            <w:b w:val="0"/>
            <w:bCs w:val="0"/>
            <w:noProof/>
            <w:webHidden/>
            <w:lang w:val="fr-FR"/>
          </w:rPr>
          <w:t>Erreur ! Signet non défini.</w:t>
        </w:r>
        <w:r w:rsidR="00F433C4">
          <w:rPr>
            <w:noProof/>
            <w:webHidden/>
          </w:rPr>
          <w:fldChar w:fldCharType="end"/>
        </w:r>
      </w:hyperlink>
    </w:p>
    <w:p w14:paraId="05342DDC" w14:textId="77777777" w:rsidR="00742484" w:rsidRDefault="00A65F0B">
      <w:r>
        <w:rPr>
          <w:rFonts w:cs="Arial"/>
          <w:i/>
          <w:iCs/>
          <w:caps/>
          <w:sz w:val="22"/>
          <w:szCs w:val="22"/>
        </w:rPr>
        <w:fldChar w:fldCharType="end"/>
      </w:r>
      <w:r w:rsidR="00742484">
        <w:br w:type="page"/>
      </w:r>
    </w:p>
    <w:p w14:paraId="3DD00A18" w14:textId="77777777" w:rsidR="00D160DD" w:rsidRDefault="007F30AE" w:rsidP="008E53F9">
      <w:pPr>
        <w:pStyle w:val="Titre1"/>
      </w:pPr>
      <w:bookmarkStart w:id="0" w:name="_Toc532179955"/>
      <w:bookmarkStart w:id="1" w:name="_Toc165969637"/>
      <w:bookmarkStart w:id="2" w:name="_Toc160444444"/>
      <w:r w:rsidRPr="00932149">
        <w:lastRenderedPageBreak/>
        <w:t>Spécifications</w:t>
      </w:r>
      <w:bookmarkEnd w:id="0"/>
      <w:bookmarkEnd w:id="1"/>
      <w:bookmarkEnd w:id="2"/>
    </w:p>
    <w:p w14:paraId="712004E5" w14:textId="77777777" w:rsidR="008E53F9" w:rsidRPr="008E53F9" w:rsidRDefault="008E53F9" w:rsidP="008E53F9">
      <w:pPr>
        <w:pStyle w:val="Corpsdetexte"/>
      </w:pPr>
    </w:p>
    <w:p w14:paraId="7468BEA6" w14:textId="77777777" w:rsidR="00D160DD" w:rsidRDefault="00753A51" w:rsidP="008E53F9">
      <w:pPr>
        <w:pStyle w:val="Titre2"/>
      </w:pPr>
      <w:bookmarkStart w:id="3" w:name="_Toc160444445"/>
      <w:bookmarkStart w:id="4" w:name="_Toc532179969"/>
      <w:bookmarkStart w:id="5" w:name="_Toc165969639"/>
      <w:r>
        <w:t>T</w:t>
      </w:r>
      <w:r w:rsidR="00902523">
        <w:t>itr</w:t>
      </w:r>
      <w:r w:rsidR="0015167D">
        <w:t>e</w:t>
      </w:r>
      <w:bookmarkEnd w:id="3"/>
    </w:p>
    <w:p w14:paraId="7166D113" w14:textId="77777777" w:rsidR="0015167D" w:rsidRPr="0015167D" w:rsidRDefault="0015167D" w:rsidP="0015167D">
      <w:pPr>
        <w:pStyle w:val="Retraitcorpsdetexte"/>
      </w:pPr>
    </w:p>
    <w:p w14:paraId="106FBFF7" w14:textId="77777777" w:rsidR="0076036D" w:rsidRDefault="008471D6" w:rsidP="003C63DA">
      <w:r>
        <w:t xml:space="preserve">Centre </w:t>
      </w:r>
      <w:r w:rsidR="00E6435B">
        <w:t>de loisir</w:t>
      </w:r>
    </w:p>
    <w:p w14:paraId="2A241629" w14:textId="77777777" w:rsidR="008471D6" w:rsidRPr="0076036D" w:rsidRDefault="008471D6" w:rsidP="0076036D">
      <w:pPr>
        <w:pStyle w:val="Informations"/>
        <w:jc w:val="center"/>
        <w:rPr>
          <w:b/>
          <w:bCs/>
          <w:sz w:val="20"/>
          <w:szCs w:val="24"/>
        </w:rPr>
      </w:pPr>
    </w:p>
    <w:p w14:paraId="4572FBE9" w14:textId="77777777" w:rsidR="0076036D" w:rsidRDefault="008471D6" w:rsidP="003C63DA">
      <w:pPr>
        <w:pStyle w:val="Sous-titre"/>
      </w:pPr>
      <w:r>
        <w:t xml:space="preserve">Construction d’un centre </w:t>
      </w:r>
      <w:r w:rsidR="00E6435B">
        <w:t>de loisir</w:t>
      </w:r>
    </w:p>
    <w:p w14:paraId="6736EB64" w14:textId="77777777" w:rsidR="0015167D" w:rsidRPr="00F664DF" w:rsidRDefault="0015167D" w:rsidP="0015167D">
      <w:pPr>
        <w:pStyle w:val="Retraitcorpsdetexte"/>
      </w:pPr>
    </w:p>
    <w:p w14:paraId="40F13BB0" w14:textId="77777777" w:rsidR="00753A51" w:rsidRDefault="00902523" w:rsidP="008E53F9">
      <w:pPr>
        <w:pStyle w:val="Titre2"/>
      </w:pPr>
      <w:bookmarkStart w:id="6" w:name="_Toc160444446"/>
      <w:r>
        <w:t>Description</w:t>
      </w:r>
      <w:bookmarkEnd w:id="6"/>
    </w:p>
    <w:p w14:paraId="018B990C" w14:textId="77777777" w:rsidR="0015167D" w:rsidRPr="0015167D" w:rsidRDefault="0015167D" w:rsidP="0015167D">
      <w:pPr>
        <w:pStyle w:val="Retraitcorpsdetexte"/>
      </w:pPr>
    </w:p>
    <w:p w14:paraId="637B071F" w14:textId="77777777" w:rsidR="003C63DA" w:rsidRDefault="003C63DA" w:rsidP="003C63DA">
      <w:pPr>
        <w:pStyle w:val="Sous-titre"/>
        <w:rPr>
          <w:sz w:val="24"/>
        </w:rPr>
      </w:pPr>
      <w:r>
        <w:t>En tant qu’entreprise l’</w:t>
      </w:r>
      <w:proofErr w:type="spellStart"/>
      <w:r>
        <w:t>Abbétonière</w:t>
      </w:r>
      <w:proofErr w:type="spellEnd"/>
      <w:r>
        <w:t xml:space="preserve"> SA, nous avons pour projet de construire un centre </w:t>
      </w:r>
      <w:r w:rsidR="00E6435B">
        <w:t>de loisir</w:t>
      </w:r>
      <w: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w:t>
      </w:r>
      <w:proofErr w:type="spellStart"/>
      <w:r>
        <w:t>game</w:t>
      </w:r>
      <w:proofErr w:type="spellEnd"/>
      <w:r>
        <w:t>, un terrain de five, un local de tournage, une salle de musculation, un café, une quincaillerie, une concession automobile ainsi qu’une salle prévue pour tous types de fêtes.</w:t>
      </w:r>
    </w:p>
    <w:p w14:paraId="01CD1F16" w14:textId="77777777" w:rsidR="003C63DA" w:rsidRDefault="003C63DA" w:rsidP="003C63DA">
      <w:pPr>
        <w:pStyle w:val="Sous-titre"/>
      </w:pPr>
      <w: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14:paraId="352E405F" w14:textId="77777777" w:rsidR="0015167D" w:rsidRPr="00F664DF" w:rsidRDefault="0015167D" w:rsidP="0015167D">
      <w:pPr>
        <w:pStyle w:val="Retraitcorpsdetexte"/>
      </w:pPr>
    </w:p>
    <w:p w14:paraId="4A684AE4" w14:textId="77777777" w:rsidR="00753A51" w:rsidRDefault="00902523" w:rsidP="008E53F9">
      <w:pPr>
        <w:pStyle w:val="Titre2"/>
      </w:pPr>
      <w:bookmarkStart w:id="7" w:name="_Toc160444447"/>
      <w:r>
        <w:t>Matériel et logiciels à disposition</w:t>
      </w:r>
      <w:bookmarkEnd w:id="7"/>
    </w:p>
    <w:p w14:paraId="1E0DD729" w14:textId="77777777" w:rsidR="0015167D" w:rsidRPr="0015167D" w:rsidRDefault="0015167D" w:rsidP="0015167D">
      <w:pPr>
        <w:pStyle w:val="Retraitcorpsdetexte"/>
      </w:pPr>
    </w:p>
    <w:p w14:paraId="13D21DB2" w14:textId="7FF31FA6" w:rsidR="003F4F78" w:rsidRDefault="003F4F78" w:rsidP="003F4F78">
      <w:pPr>
        <w:pStyle w:val="Paragraphedeliste"/>
        <w:numPr>
          <w:ilvl w:val="0"/>
          <w:numId w:val="13"/>
        </w:numPr>
      </w:pPr>
      <w:r>
        <w:t>PC ETML</w:t>
      </w:r>
    </w:p>
    <w:p w14:paraId="22D1528A" w14:textId="2E126C51" w:rsidR="003F4F78" w:rsidRDefault="003F4F78" w:rsidP="003F4F78">
      <w:pPr>
        <w:pStyle w:val="Paragraphedeliste"/>
        <w:numPr>
          <w:ilvl w:val="0"/>
          <w:numId w:val="13"/>
        </w:numPr>
      </w:pPr>
      <w:r>
        <w:t>Word</w:t>
      </w:r>
    </w:p>
    <w:p w14:paraId="2F3D703F" w14:textId="6E7C8BA3" w:rsidR="003F4F78" w:rsidRDefault="003F4F78" w:rsidP="003F4F78">
      <w:pPr>
        <w:pStyle w:val="Paragraphedeliste"/>
        <w:numPr>
          <w:ilvl w:val="0"/>
          <w:numId w:val="13"/>
        </w:numPr>
      </w:pPr>
      <w:proofErr w:type="spellStart"/>
      <w:r>
        <w:t>SweetHome</w:t>
      </w:r>
      <w:proofErr w:type="spellEnd"/>
      <w:r>
        <w:t xml:space="preserve"> 3d</w:t>
      </w:r>
    </w:p>
    <w:p w14:paraId="6A7CF6F2" w14:textId="63F563BC" w:rsidR="003F4F78" w:rsidRDefault="003F4F78" w:rsidP="003F4F78">
      <w:pPr>
        <w:pStyle w:val="Paragraphedeliste"/>
        <w:numPr>
          <w:ilvl w:val="0"/>
          <w:numId w:val="13"/>
        </w:numPr>
      </w:pPr>
      <w:proofErr w:type="spellStart"/>
      <w:r>
        <w:t>IceScrum</w:t>
      </w:r>
      <w:proofErr w:type="spellEnd"/>
    </w:p>
    <w:p w14:paraId="17A0FFB6" w14:textId="0B2E3C13" w:rsidR="003F4F78" w:rsidRDefault="003F4F78" w:rsidP="003F4F78">
      <w:pPr>
        <w:pStyle w:val="Paragraphedeliste"/>
        <w:numPr>
          <w:ilvl w:val="0"/>
          <w:numId w:val="13"/>
        </w:numPr>
      </w:pPr>
      <w:proofErr w:type="spellStart"/>
      <w:r>
        <w:t>IceTools</w:t>
      </w:r>
      <w:proofErr w:type="spellEnd"/>
    </w:p>
    <w:p w14:paraId="6F5E2DA9" w14:textId="753FDD1C" w:rsidR="003F4F78" w:rsidRPr="003F4F78" w:rsidRDefault="003F4F78" w:rsidP="003F4F78">
      <w:pPr>
        <w:pStyle w:val="Paragraphedeliste"/>
        <w:numPr>
          <w:ilvl w:val="0"/>
          <w:numId w:val="13"/>
        </w:numPr>
      </w:pPr>
      <w:proofErr w:type="spellStart"/>
      <w:r>
        <w:t>GitHUb</w:t>
      </w:r>
      <w:proofErr w:type="spellEnd"/>
    </w:p>
    <w:p w14:paraId="0EA19432" w14:textId="77777777" w:rsidR="003F4F78" w:rsidRPr="003F4F78" w:rsidRDefault="003F4F78" w:rsidP="003F4F78"/>
    <w:p w14:paraId="40E47AF8" w14:textId="77777777" w:rsidR="00753A51" w:rsidRDefault="00753A51" w:rsidP="008E53F9">
      <w:pPr>
        <w:pStyle w:val="Titre2"/>
      </w:pPr>
      <w:bookmarkStart w:id="8" w:name="_Toc160444448"/>
      <w:r>
        <w:t>P</w:t>
      </w:r>
      <w:r w:rsidR="00902523">
        <w:t>rérequis</w:t>
      </w:r>
      <w:bookmarkEnd w:id="8"/>
    </w:p>
    <w:p w14:paraId="184E4800" w14:textId="77777777" w:rsidR="0015167D" w:rsidRPr="0015167D" w:rsidRDefault="0015167D" w:rsidP="0015167D">
      <w:pPr>
        <w:pStyle w:val="Retraitcorpsdetexte"/>
      </w:pPr>
    </w:p>
    <w:p w14:paraId="69EF88DC" w14:textId="4D8774A8" w:rsidR="0015167D" w:rsidRPr="00F664DF" w:rsidRDefault="003F4F78" w:rsidP="0015167D">
      <w:pPr>
        <w:pStyle w:val="Retraitcorpsdetexte"/>
      </w:pPr>
      <w:r>
        <w:t xml:space="preserve">ICT 431pour la connaissance des méthodes agile </w:t>
      </w:r>
    </w:p>
    <w:p w14:paraId="25625B8E" w14:textId="77777777" w:rsidR="00753A51" w:rsidRDefault="00902523" w:rsidP="008E53F9">
      <w:pPr>
        <w:pStyle w:val="Titre2"/>
      </w:pPr>
      <w:bookmarkStart w:id="9" w:name="_Toc160444449"/>
      <w:r>
        <w:t>Cahier des charges</w:t>
      </w:r>
      <w:bookmarkEnd w:id="9"/>
    </w:p>
    <w:p w14:paraId="495F252F" w14:textId="77777777" w:rsidR="00D160DD" w:rsidRDefault="009A4ACD" w:rsidP="00AA4393">
      <w:pPr>
        <w:pStyle w:val="Titre3"/>
      </w:pPr>
      <w:bookmarkStart w:id="10" w:name="_Toc160444450"/>
      <w:r>
        <w:rPr>
          <w:rFonts w:ascii="Segoe UI" w:hAnsi="Segoe UI" w:cs="Segoe UI"/>
          <w:color w:val="1F2328"/>
          <w:shd w:val="clear" w:color="auto" w:fill="FFFFFF"/>
        </w:rPr>
        <w:t xml:space="preserve">Construire un </w:t>
      </w:r>
      <w:r w:rsidR="00E6435B">
        <w:rPr>
          <w:rFonts w:ascii="Segoe UI" w:hAnsi="Segoe UI" w:cs="Segoe UI"/>
          <w:color w:val="1F2328"/>
          <w:shd w:val="clear" w:color="auto" w:fill="FFFFFF"/>
        </w:rPr>
        <w:t>centre de loisir</w:t>
      </w:r>
      <w:r>
        <w:rPr>
          <w:rFonts w:ascii="Segoe UI" w:hAnsi="Segoe UI" w:cs="Segoe UI"/>
          <w:color w:val="1F2328"/>
          <w:shd w:val="clear" w:color="auto" w:fill="FFFFFF"/>
        </w:rPr>
        <w:t xml:space="preserve"> à partir d'une structure d'immeuble imposée</w:t>
      </w:r>
      <w:bookmarkEnd w:id="10"/>
    </w:p>
    <w:p w14:paraId="58B260CD" w14:textId="77777777" w:rsidR="00F16905" w:rsidRDefault="00F16905" w:rsidP="00F16905">
      <w:pPr>
        <w:pStyle w:val="NormalWeb"/>
      </w:pPr>
      <w:r>
        <w:rPr>
          <w:rStyle w:val="lev"/>
        </w:rPr>
        <w:t>Combien :</w:t>
      </w:r>
    </w:p>
    <w:p w14:paraId="4E3871F0" w14:textId="77777777" w:rsidR="00F16905" w:rsidRDefault="00F16905" w:rsidP="00F16905">
      <w:pPr>
        <w:pStyle w:val="NormalWeb"/>
      </w:pPr>
      <w:r>
        <w:t xml:space="preserve">Nous réaliserons ce centre de loisir en 5 </w:t>
      </w:r>
      <w:proofErr w:type="gramStart"/>
      <w:r>
        <w:t>sprint</w:t>
      </w:r>
      <w:proofErr w:type="gramEnd"/>
      <w:r>
        <w:t>.</w:t>
      </w:r>
    </w:p>
    <w:p w14:paraId="6677D961" w14:textId="77777777" w:rsidR="00F16905" w:rsidRDefault="00F16905" w:rsidP="00F16905">
      <w:pPr>
        <w:pStyle w:val="NormalWeb"/>
      </w:pPr>
      <w:r>
        <w:rPr>
          <w:rStyle w:val="lev"/>
        </w:rPr>
        <w:lastRenderedPageBreak/>
        <w:t>Quoi :</w:t>
      </w:r>
    </w:p>
    <w:p w14:paraId="1EDB4C3C" w14:textId="77777777" w:rsidR="00F16905" w:rsidRDefault="00F16905" w:rsidP="00F16905">
      <w:pPr>
        <w:pStyle w:val="NormalWeb"/>
      </w:pPr>
      <w:r>
        <w:t>Nous réaliserons un centre commercial.</w:t>
      </w:r>
    </w:p>
    <w:p w14:paraId="5E086626" w14:textId="77777777" w:rsidR="00F16905" w:rsidRDefault="00F16905" w:rsidP="00F16905">
      <w:pPr>
        <w:pStyle w:val="NormalWeb"/>
      </w:pPr>
      <w:r>
        <w:t> </w:t>
      </w:r>
    </w:p>
    <w:p w14:paraId="03439D2B" w14:textId="77777777" w:rsidR="00F16905" w:rsidRDefault="00F16905" w:rsidP="00F16905">
      <w:pPr>
        <w:pStyle w:val="NormalWeb"/>
      </w:pPr>
      <w:r>
        <w:t> </w:t>
      </w:r>
    </w:p>
    <w:p w14:paraId="53F13A89" w14:textId="77777777" w:rsidR="00F16905" w:rsidRDefault="00F16905" w:rsidP="00F16905">
      <w:pPr>
        <w:pStyle w:val="NormalWeb"/>
      </w:pPr>
      <w:r>
        <w:rPr>
          <w:rStyle w:val="lev"/>
        </w:rPr>
        <w:t>Qui :</w:t>
      </w:r>
    </w:p>
    <w:p w14:paraId="685F7149" w14:textId="77777777" w:rsidR="00F16905" w:rsidRDefault="00F16905" w:rsidP="00F16905">
      <w:pPr>
        <w:pStyle w:val="NormalWeb"/>
      </w:pPr>
      <w:r>
        <w:t xml:space="preserve">Marius Bommottet, Jerry </w:t>
      </w:r>
      <w:proofErr w:type="spellStart"/>
      <w:r>
        <w:t>Cleuet</w:t>
      </w:r>
      <w:proofErr w:type="spellEnd"/>
      <w:r>
        <w:t xml:space="preserve"> et moi (Ethan </w:t>
      </w:r>
      <w:proofErr w:type="spellStart"/>
      <w:r>
        <w:t>Rotzetter</w:t>
      </w:r>
      <w:proofErr w:type="spellEnd"/>
      <w:r>
        <w:t>) réaliserons ce travail.</w:t>
      </w:r>
    </w:p>
    <w:p w14:paraId="3089F45B" w14:textId="77777777" w:rsidR="00F16905" w:rsidRDefault="00F16905" w:rsidP="00F16905">
      <w:pPr>
        <w:pStyle w:val="NormalWeb"/>
      </w:pPr>
      <w:r>
        <w:rPr>
          <w:rStyle w:val="lev"/>
        </w:rPr>
        <w:t>Comment :</w:t>
      </w:r>
    </w:p>
    <w:p w14:paraId="3770240C" w14:textId="77777777" w:rsidR="00F16905" w:rsidRDefault="00F16905" w:rsidP="00F16905">
      <w:pPr>
        <w:pStyle w:val="NormalWeb"/>
      </w:pPr>
      <w:r>
        <w:t xml:space="preserve">Nous réaliserons ce travail à l’aide de </w:t>
      </w:r>
      <w:proofErr w:type="spellStart"/>
      <w:r>
        <w:t>SweetHome</w:t>
      </w:r>
      <w:proofErr w:type="spellEnd"/>
      <w:r>
        <w:t xml:space="preserve"> 3D.</w:t>
      </w:r>
    </w:p>
    <w:p w14:paraId="6423A3CB" w14:textId="77777777" w:rsidR="00F16905" w:rsidRDefault="00F16905" w:rsidP="00F16905">
      <w:pPr>
        <w:pStyle w:val="NormalWeb"/>
      </w:pPr>
      <w:r>
        <w:rPr>
          <w:rStyle w:val="lev"/>
        </w:rPr>
        <w:t>Où :</w:t>
      </w:r>
    </w:p>
    <w:p w14:paraId="464F8EDE" w14:textId="77777777" w:rsidR="00F16905" w:rsidRDefault="00F16905" w:rsidP="00F16905">
      <w:pPr>
        <w:pStyle w:val="NormalWeb"/>
      </w:pPr>
      <w:r>
        <w:t>Nous réaliserons ce travail dans la salle 501n à l’ETML.</w:t>
      </w:r>
    </w:p>
    <w:p w14:paraId="7528B89B" w14:textId="77777777" w:rsidR="00F16905" w:rsidRDefault="00F16905" w:rsidP="00F16905">
      <w:pPr>
        <w:pStyle w:val="NormalWeb"/>
      </w:pPr>
      <w:r>
        <w:rPr>
          <w:rStyle w:val="lev"/>
        </w:rPr>
        <w:t>Quand :</w:t>
      </w:r>
    </w:p>
    <w:p w14:paraId="363F09F8" w14:textId="77777777" w:rsidR="00F16905" w:rsidRDefault="00F16905" w:rsidP="00F16905">
      <w:pPr>
        <w:pStyle w:val="NormalWeb"/>
      </w:pPr>
      <w:r>
        <w:t xml:space="preserve">Le travail sera </w:t>
      </w:r>
      <w:proofErr w:type="gramStart"/>
      <w:r>
        <w:t>réaliser</w:t>
      </w:r>
      <w:proofErr w:type="gramEnd"/>
      <w:r>
        <w:t xml:space="preserve"> entre le 19 février 2024 et le 16 mars 2024.</w:t>
      </w:r>
    </w:p>
    <w:p w14:paraId="2B6E4C15" w14:textId="77777777" w:rsidR="00F16905" w:rsidRDefault="00F16905" w:rsidP="00F16905">
      <w:pPr>
        <w:pStyle w:val="NormalWeb"/>
      </w:pPr>
      <w:r>
        <w:rPr>
          <w:rStyle w:val="lev"/>
        </w:rPr>
        <w:t>Pourquoi :</w:t>
      </w:r>
    </w:p>
    <w:p w14:paraId="41698511" w14:textId="77777777" w:rsidR="00F16905" w:rsidRDefault="00F16905" w:rsidP="00F16905">
      <w:pPr>
        <w:pStyle w:val="NormalWeb"/>
      </w:pPr>
      <w:r>
        <w:t xml:space="preserve">Pour </w:t>
      </w:r>
      <w:proofErr w:type="gramStart"/>
      <w:r>
        <w:t>validé</w:t>
      </w:r>
      <w:proofErr w:type="gramEnd"/>
      <w:r>
        <w:t xml:space="preserve"> le projet 306 et acquérir des connaissances</w:t>
      </w:r>
    </w:p>
    <w:p w14:paraId="39FE5751" w14:textId="77777777" w:rsidR="0015167D" w:rsidRPr="00920F4E" w:rsidRDefault="0015167D" w:rsidP="00920F4E">
      <w:pPr>
        <w:pStyle w:val="Retraitcorpsdetexte3"/>
      </w:pPr>
    </w:p>
    <w:p w14:paraId="6D688156" w14:textId="77777777" w:rsidR="00152A53" w:rsidRPr="00152A53" w:rsidRDefault="00E6435B" w:rsidP="00CE1128">
      <w:pPr>
        <w:pStyle w:val="Titre3"/>
      </w:pPr>
      <w:bookmarkStart w:id="11" w:name="_Toc160444451"/>
      <w:r>
        <w:rPr>
          <w:rFonts w:ascii="Segoe UI" w:hAnsi="Segoe UI" w:cs="Segoe UI"/>
          <w:color w:val="1F2328"/>
          <w:shd w:val="clear" w:color="auto" w:fill="FFFFFF"/>
        </w:rPr>
        <w:t>Le public qui va utiliser votre immeuble</w:t>
      </w:r>
      <w:bookmarkEnd w:id="11"/>
    </w:p>
    <w:p w14:paraId="5D36A1F2" w14:textId="77777777" w:rsidR="00F664DF" w:rsidRDefault="00F664DF" w:rsidP="00F664DF">
      <w:pPr>
        <w:pStyle w:val="Retraitcorpsdetexte3"/>
      </w:pPr>
    </w:p>
    <w:p w14:paraId="6F0176E1" w14:textId="0827844B" w:rsidR="0015167D" w:rsidRDefault="00766660" w:rsidP="00F664DF">
      <w:pPr>
        <w:pStyle w:val="Retraitcorpsdetexte3"/>
        <w:rPr>
          <w:rStyle w:val="ui-provider"/>
        </w:rPr>
      </w:pPr>
      <w:r>
        <w:rPr>
          <w:rStyle w:val="ui-provider"/>
        </w:rPr>
        <w:t>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addicts du sport.</w:t>
      </w:r>
    </w:p>
    <w:p w14:paraId="14BB0C69" w14:textId="77777777" w:rsidR="00766660" w:rsidRPr="00F664DF" w:rsidRDefault="00766660" w:rsidP="00F664DF">
      <w:pPr>
        <w:pStyle w:val="Retraitcorpsdetexte3"/>
      </w:pPr>
    </w:p>
    <w:p w14:paraId="263A8B4D" w14:textId="77777777" w:rsidR="00F664DF" w:rsidRDefault="00E6435B" w:rsidP="00C1062D">
      <w:pPr>
        <w:pStyle w:val="Titre3"/>
      </w:pPr>
      <w:bookmarkStart w:id="12" w:name="_Toc160444452"/>
      <w:r>
        <w:t>Q</w:t>
      </w:r>
      <w:r>
        <w:rPr>
          <w:rFonts w:ascii="Segoe UI" w:hAnsi="Segoe UI" w:cs="Segoe UI"/>
          <w:color w:val="1F2328"/>
          <w:shd w:val="clear" w:color="auto" w:fill="FFFFFF"/>
        </w:rPr>
        <w:t>u'est-ce que ces gens vont pouvoir faire dans votre immeuble</w:t>
      </w:r>
      <w:bookmarkEnd w:id="12"/>
    </w:p>
    <w:p w14:paraId="034A577F" w14:textId="74F4009E" w:rsidR="0015167D" w:rsidRPr="00F664DF" w:rsidRDefault="006D24DF" w:rsidP="00F664DF">
      <w:pPr>
        <w:pStyle w:val="Retraitcorpsdetexte3"/>
      </w:pPr>
      <w:r>
        <w:t xml:space="preserve">Un magasin pour acheter une voiture, une salle de sport pour s’entrainer, un bar pour manger j’japonais, un bar pour boire un verre, un local de tournage pour faire des films, un parc extérieur pour profiter de la nature, un café pour boire un café, un laser Game pour faire une partie, une piscine pour se baigner, un terrain de five pour faire un foot et une salle </w:t>
      </w:r>
      <w:r>
        <w:lastRenderedPageBreak/>
        <w:t xml:space="preserve">d’arcade et pizzeria pour joueur </w:t>
      </w:r>
      <w:r w:rsidR="00D64C31">
        <w:t>aux jeux</w:t>
      </w:r>
      <w:r>
        <w:t xml:space="preserve"> et manger de la pizza.</w:t>
      </w:r>
    </w:p>
    <w:p w14:paraId="560B5E67" w14:textId="77777777" w:rsidR="0015167D" w:rsidRPr="00F664DF" w:rsidRDefault="0015167D" w:rsidP="00F664DF">
      <w:pPr>
        <w:pStyle w:val="Retraitcorpsdetexte3"/>
      </w:pPr>
    </w:p>
    <w:p w14:paraId="0D318943" w14:textId="77777777" w:rsidR="007F30AE" w:rsidRPr="007F30AE" w:rsidRDefault="007F30AE" w:rsidP="008E53F9">
      <w:pPr>
        <w:pStyle w:val="Titre1"/>
      </w:pPr>
      <w:bookmarkStart w:id="13" w:name="_Toc160444453"/>
      <w:r w:rsidRPr="007F30AE">
        <w:t>Planification</w:t>
      </w:r>
      <w:bookmarkEnd w:id="4"/>
      <w:bookmarkEnd w:id="5"/>
      <w:r w:rsidR="008E53F9">
        <w:t xml:space="preserve"> Initiale</w:t>
      </w:r>
      <w:bookmarkEnd w:id="13"/>
    </w:p>
    <w:p w14:paraId="406B92C7" w14:textId="77777777" w:rsidR="00F16ADE" w:rsidRPr="00B97D0B" w:rsidRDefault="00ED6F41" w:rsidP="0076036D">
      <w:pPr>
        <w:pStyle w:val="Informations"/>
        <w:rPr>
          <w:color w:val="000000" w:themeColor="text1"/>
        </w:rPr>
      </w:pPr>
      <w:r w:rsidRPr="00B97D0B">
        <w:rPr>
          <w:color w:val="000000" w:themeColor="text1"/>
        </w:rPr>
        <w:t xml:space="preserve">Ce paragraphe présente </w:t>
      </w:r>
      <w:r w:rsidR="00F16ADE" w:rsidRPr="00B97D0B">
        <w:rPr>
          <w:color w:val="000000" w:themeColor="text1"/>
        </w:rPr>
        <w:t xml:space="preserve">tout d’abord </w:t>
      </w:r>
      <w:r w:rsidRPr="00B97D0B">
        <w:rPr>
          <w:color w:val="000000" w:themeColor="text1"/>
        </w:rPr>
        <w:t>le</w:t>
      </w:r>
      <w:r w:rsidR="00F16ADE" w:rsidRPr="00B97D0B">
        <w:rPr>
          <w:color w:val="000000" w:themeColor="text1"/>
        </w:rPr>
        <w:t>s</w:t>
      </w:r>
      <w:r w:rsidRPr="00B97D0B">
        <w:rPr>
          <w:color w:val="000000" w:themeColor="text1"/>
        </w:rPr>
        <w:t xml:space="preserve"> </w:t>
      </w:r>
      <w:r w:rsidR="00F16ADE" w:rsidRPr="00B97D0B">
        <w:rPr>
          <w:color w:val="000000" w:themeColor="text1"/>
        </w:rPr>
        <w:t xml:space="preserve">éléments de </w:t>
      </w:r>
      <w:r w:rsidRPr="00B97D0B">
        <w:rPr>
          <w:color w:val="000000" w:themeColor="text1"/>
        </w:rPr>
        <w:t>p</w:t>
      </w:r>
      <w:r w:rsidR="007F30AE" w:rsidRPr="00B97D0B">
        <w:rPr>
          <w:color w:val="000000" w:themeColor="text1"/>
        </w:rPr>
        <w:t>lanning</w:t>
      </w:r>
      <w:r w:rsidR="00F16ADE" w:rsidRPr="00B97D0B">
        <w:rPr>
          <w:color w:val="000000" w:themeColor="text1"/>
        </w:rPr>
        <w:t xml:space="preserve"> connus dès le départ</w:t>
      </w:r>
    </w:p>
    <w:p w14:paraId="79EAA20C" w14:textId="77777777" w:rsidR="00F16ADE" w:rsidRPr="00B97D0B" w:rsidRDefault="006A636C">
      <w:pPr>
        <w:pStyle w:val="Informations"/>
        <w:numPr>
          <w:ilvl w:val="0"/>
          <w:numId w:val="5"/>
        </w:numPr>
        <w:rPr>
          <w:color w:val="000000" w:themeColor="text1"/>
        </w:rPr>
      </w:pPr>
      <w:r>
        <w:rPr>
          <w:color w:val="000000" w:themeColor="text1"/>
        </w:rPr>
        <w:t xml:space="preserve">Début </w:t>
      </w:r>
      <w:r w:rsidR="000B4273" w:rsidRPr="00B97D0B">
        <w:rPr>
          <w:color w:val="000000" w:themeColor="text1"/>
        </w:rPr>
        <w:t>19.02.24</w:t>
      </w:r>
    </w:p>
    <w:p w14:paraId="3957AAAF" w14:textId="77777777" w:rsidR="00F16ADE" w:rsidRPr="00B97D0B" w:rsidRDefault="006A636C">
      <w:pPr>
        <w:pStyle w:val="Informations"/>
        <w:numPr>
          <w:ilvl w:val="0"/>
          <w:numId w:val="5"/>
        </w:numPr>
        <w:rPr>
          <w:color w:val="000000" w:themeColor="text1"/>
        </w:rPr>
      </w:pPr>
      <w:r>
        <w:rPr>
          <w:color w:val="000000" w:themeColor="text1"/>
        </w:rPr>
        <w:t xml:space="preserve">Fin </w:t>
      </w:r>
      <w:r w:rsidR="000B4273" w:rsidRPr="00B97D0B">
        <w:rPr>
          <w:color w:val="000000" w:themeColor="text1"/>
        </w:rPr>
        <w:t>15.03.24</w:t>
      </w:r>
    </w:p>
    <w:p w14:paraId="733BCD05" w14:textId="77777777" w:rsidR="00F16ADE" w:rsidRPr="00B97D0B" w:rsidRDefault="000B4273">
      <w:pPr>
        <w:pStyle w:val="Informations"/>
        <w:numPr>
          <w:ilvl w:val="0"/>
          <w:numId w:val="5"/>
        </w:numPr>
        <w:rPr>
          <w:color w:val="000000" w:themeColor="text1"/>
        </w:rPr>
      </w:pPr>
      <w:r w:rsidRPr="00B97D0B">
        <w:rPr>
          <w:color w:val="000000" w:themeColor="text1"/>
        </w:rPr>
        <w:t>10.02 au 18.02.24 (Vacances scolaire)</w:t>
      </w:r>
    </w:p>
    <w:p w14:paraId="583523AA" w14:textId="77777777" w:rsidR="00F16ADE" w:rsidRPr="00B97D0B" w:rsidRDefault="006A636C">
      <w:pPr>
        <w:pStyle w:val="Informations"/>
        <w:numPr>
          <w:ilvl w:val="0"/>
          <w:numId w:val="5"/>
        </w:numPr>
        <w:rPr>
          <w:color w:val="000000" w:themeColor="text1"/>
        </w:rPr>
      </w:pPr>
      <w:r>
        <w:rPr>
          <w:color w:val="000000" w:themeColor="text1"/>
        </w:rPr>
        <w:t xml:space="preserve">1h30 temps pour le sprint et sprint </w:t>
      </w:r>
      <w:proofErr w:type="spellStart"/>
      <w:r>
        <w:rPr>
          <w:color w:val="000000" w:themeColor="text1"/>
        </w:rPr>
        <w:t>review</w:t>
      </w:r>
      <w:proofErr w:type="spellEnd"/>
    </w:p>
    <w:p w14:paraId="09A60B80" w14:textId="77777777" w:rsidR="00F16ADE" w:rsidRPr="00B97D0B" w:rsidRDefault="00F16ADE" w:rsidP="0076036D">
      <w:pPr>
        <w:pStyle w:val="Informations"/>
        <w:rPr>
          <w:color w:val="000000" w:themeColor="text1"/>
        </w:rPr>
      </w:pPr>
    </w:p>
    <w:p w14:paraId="4213DFB4" w14:textId="77777777" w:rsidR="006A636C" w:rsidRDefault="006A636C" w:rsidP="0076036D">
      <w:pPr>
        <w:pStyle w:val="Informations"/>
        <w:rPr>
          <w:color w:val="000000" w:themeColor="text1"/>
        </w:rPr>
      </w:pPr>
    </w:p>
    <w:p w14:paraId="0F79CAB2" w14:textId="77777777" w:rsidR="00B97D0B" w:rsidRDefault="000B4273">
      <w:pPr>
        <w:pStyle w:val="Informations"/>
        <w:numPr>
          <w:ilvl w:val="0"/>
          <w:numId w:val="6"/>
        </w:numPr>
        <w:rPr>
          <w:color w:val="000000" w:themeColor="text1"/>
        </w:rPr>
      </w:pPr>
      <w:r w:rsidRPr="00B97D0B">
        <w:rPr>
          <w:color w:val="000000" w:themeColor="text1"/>
        </w:rPr>
        <w:t>Le but du sprint 2</w:t>
      </w:r>
      <w:r w:rsidR="00B97D0B">
        <w:rPr>
          <w:color w:val="000000" w:themeColor="text1"/>
        </w:rPr>
        <w:t xml:space="preserve"> (19</w:t>
      </w:r>
      <w:r w:rsidR="006A636C">
        <w:rPr>
          <w:color w:val="000000" w:themeColor="text1"/>
        </w:rPr>
        <w:t>.02</w:t>
      </w:r>
      <w:r w:rsidR="00B97D0B">
        <w:rPr>
          <w:color w:val="000000" w:themeColor="text1"/>
        </w:rPr>
        <w:t>-24.02)</w:t>
      </w:r>
    </w:p>
    <w:p w14:paraId="4E61BB05" w14:textId="77777777" w:rsidR="00F16ADE" w:rsidRPr="00B97D0B" w:rsidRDefault="00B97D0B" w:rsidP="00B97D0B">
      <w:pPr>
        <w:pStyle w:val="Informations"/>
        <w:ind w:left="2138"/>
        <w:rPr>
          <w:color w:val="000000" w:themeColor="text1"/>
        </w:rPr>
      </w:pPr>
      <w:r w:rsidRPr="00B97D0B">
        <w:rPr>
          <w:color w:val="000000" w:themeColor="text1"/>
        </w:rPr>
        <w:t xml:space="preserve"> </w:t>
      </w:r>
      <w:r w:rsidR="006A636C" w:rsidRPr="00B97D0B">
        <w:rPr>
          <w:color w:val="000000" w:themeColor="text1"/>
        </w:rPr>
        <w:t>Est</w:t>
      </w:r>
      <w:r w:rsidR="000B4273" w:rsidRPr="00B97D0B">
        <w:rPr>
          <w:color w:val="000000" w:themeColor="text1"/>
        </w:rPr>
        <w:t xml:space="preserve"> de </w:t>
      </w:r>
      <w:r w:rsidRPr="00B97D0B">
        <w:rPr>
          <w:color w:val="000000" w:themeColor="text1"/>
        </w:rPr>
        <w:t xml:space="preserve">travailler sur le </w:t>
      </w:r>
      <w:proofErr w:type="spellStart"/>
      <w:r w:rsidRPr="00B97D0B">
        <w:rPr>
          <w:color w:val="000000" w:themeColor="text1"/>
        </w:rPr>
        <w:t>rez</w:t>
      </w:r>
      <w:proofErr w:type="spellEnd"/>
      <w:r w:rsidRPr="00B97D0B">
        <w:rPr>
          <w:color w:val="000000" w:themeColor="text1"/>
        </w:rPr>
        <w:t xml:space="preserve"> de chaussé et étage 2 </w:t>
      </w:r>
    </w:p>
    <w:p w14:paraId="16509D0A" w14:textId="77777777" w:rsidR="006A636C" w:rsidRDefault="000B4273" w:rsidP="006A636C">
      <w:pPr>
        <w:pStyle w:val="Informations"/>
        <w:numPr>
          <w:ilvl w:val="0"/>
          <w:numId w:val="6"/>
        </w:numPr>
        <w:rPr>
          <w:color w:val="000000" w:themeColor="text1"/>
        </w:rPr>
      </w:pPr>
      <w:r w:rsidRPr="00B97D0B">
        <w:rPr>
          <w:color w:val="000000" w:themeColor="text1"/>
        </w:rPr>
        <w:t xml:space="preserve">Le but du sprint 3 </w:t>
      </w:r>
      <w:r w:rsidR="006A636C">
        <w:rPr>
          <w:color w:val="000000" w:themeColor="text1"/>
        </w:rPr>
        <w:t>(26.02-2.03)</w:t>
      </w:r>
    </w:p>
    <w:p w14:paraId="2DA54387" w14:textId="77777777" w:rsidR="006A636C" w:rsidRPr="006A636C" w:rsidRDefault="006A636C" w:rsidP="006A636C">
      <w:pPr>
        <w:pStyle w:val="Informations"/>
        <w:ind w:left="2138"/>
        <w:rPr>
          <w:color w:val="000000" w:themeColor="text1"/>
        </w:rPr>
      </w:pPr>
      <w:r w:rsidRPr="00B97D0B">
        <w:rPr>
          <w:color w:val="000000" w:themeColor="text1"/>
        </w:rPr>
        <w:t>E</w:t>
      </w:r>
      <w:r w:rsidR="000B4273" w:rsidRPr="00B97D0B">
        <w:rPr>
          <w:color w:val="000000" w:themeColor="text1"/>
        </w:rPr>
        <w:t>st</w:t>
      </w:r>
      <w:r>
        <w:rPr>
          <w:color w:val="000000" w:themeColor="text1"/>
        </w:rPr>
        <w:t xml:space="preserve"> </w:t>
      </w:r>
      <w:r w:rsidRPr="00B97D0B">
        <w:rPr>
          <w:color w:val="000000" w:themeColor="text1"/>
        </w:rPr>
        <w:t>de travailler sur</w:t>
      </w:r>
      <w:r>
        <w:rPr>
          <w:color w:val="000000" w:themeColor="text1"/>
        </w:rPr>
        <w:t xml:space="preserve"> de travailler sur</w:t>
      </w:r>
      <w:r w:rsidR="000B4273" w:rsidRPr="00B97D0B">
        <w:rPr>
          <w:color w:val="000000" w:themeColor="text1"/>
        </w:rPr>
        <w:t xml:space="preserve"> </w:t>
      </w:r>
      <w:r w:rsidR="00B97D0B" w:rsidRPr="00B97D0B">
        <w:rPr>
          <w:color w:val="000000" w:themeColor="text1"/>
        </w:rPr>
        <w:t>étage</w:t>
      </w:r>
      <w:r>
        <w:rPr>
          <w:color w:val="000000" w:themeColor="text1"/>
        </w:rPr>
        <w:t xml:space="preserve"> 1 et 3</w:t>
      </w:r>
    </w:p>
    <w:p w14:paraId="381C630B" w14:textId="77777777" w:rsidR="006A636C" w:rsidRDefault="00B97D0B" w:rsidP="00B97D0B">
      <w:pPr>
        <w:pStyle w:val="Informations"/>
        <w:numPr>
          <w:ilvl w:val="0"/>
          <w:numId w:val="6"/>
        </w:numPr>
        <w:rPr>
          <w:color w:val="000000" w:themeColor="text1"/>
        </w:rPr>
      </w:pPr>
      <w:r w:rsidRPr="00B97D0B">
        <w:rPr>
          <w:color w:val="000000" w:themeColor="text1"/>
        </w:rPr>
        <w:t>Le but du sprint 4</w:t>
      </w:r>
      <w:r w:rsidR="006A636C">
        <w:rPr>
          <w:color w:val="000000" w:themeColor="text1"/>
        </w:rPr>
        <w:t xml:space="preserve"> (4.03-9.03)</w:t>
      </w:r>
    </w:p>
    <w:p w14:paraId="34105E09" w14:textId="77777777" w:rsidR="00B97D0B" w:rsidRPr="00B97D0B" w:rsidRDefault="006A636C" w:rsidP="006A636C">
      <w:pPr>
        <w:pStyle w:val="Informations"/>
        <w:ind w:left="2138"/>
        <w:rPr>
          <w:color w:val="000000" w:themeColor="text1"/>
        </w:rPr>
      </w:pPr>
      <w:r w:rsidRPr="00B97D0B">
        <w:rPr>
          <w:color w:val="000000" w:themeColor="text1"/>
        </w:rPr>
        <w:t>Est</w:t>
      </w:r>
      <w:r>
        <w:rPr>
          <w:color w:val="000000" w:themeColor="text1"/>
        </w:rPr>
        <w:t xml:space="preserve"> </w:t>
      </w:r>
      <w:r w:rsidRPr="00B97D0B">
        <w:rPr>
          <w:color w:val="000000" w:themeColor="text1"/>
        </w:rPr>
        <w:t>de travailler sur</w:t>
      </w:r>
      <w:r w:rsidR="00B97D0B" w:rsidRPr="00B97D0B">
        <w:rPr>
          <w:color w:val="000000" w:themeColor="text1"/>
        </w:rPr>
        <w:t xml:space="preserve"> étage 4 et toit </w:t>
      </w:r>
    </w:p>
    <w:p w14:paraId="72F44C38" w14:textId="77777777" w:rsidR="006A636C" w:rsidRDefault="00B97D0B" w:rsidP="00B97D0B">
      <w:pPr>
        <w:pStyle w:val="Informations"/>
        <w:numPr>
          <w:ilvl w:val="0"/>
          <w:numId w:val="6"/>
        </w:numPr>
        <w:rPr>
          <w:color w:val="000000" w:themeColor="text1"/>
        </w:rPr>
      </w:pPr>
      <w:r w:rsidRPr="00B97D0B">
        <w:rPr>
          <w:color w:val="000000" w:themeColor="text1"/>
        </w:rPr>
        <w:t xml:space="preserve">Le but du sprint 5 </w:t>
      </w:r>
      <w:r w:rsidR="006A636C">
        <w:rPr>
          <w:color w:val="000000" w:themeColor="text1"/>
        </w:rPr>
        <w:t>(11.03-16.03)</w:t>
      </w:r>
    </w:p>
    <w:p w14:paraId="211CEF17" w14:textId="77777777" w:rsidR="00B97D0B" w:rsidRDefault="006A636C" w:rsidP="006A636C">
      <w:pPr>
        <w:pStyle w:val="Informations"/>
        <w:ind w:left="2138"/>
        <w:rPr>
          <w:color w:val="000000" w:themeColor="text1"/>
        </w:rPr>
      </w:pPr>
      <w:r w:rsidRPr="00B97D0B">
        <w:rPr>
          <w:color w:val="000000" w:themeColor="text1"/>
        </w:rPr>
        <w:t>Est</w:t>
      </w:r>
      <w:r w:rsidR="00B97D0B" w:rsidRPr="00B97D0B">
        <w:rPr>
          <w:color w:val="000000" w:themeColor="text1"/>
        </w:rPr>
        <w:t xml:space="preserve"> pour le peaufinage</w:t>
      </w:r>
    </w:p>
    <w:p w14:paraId="6E0D0AD0" w14:textId="77777777" w:rsidR="006A636C" w:rsidRPr="00B97D0B" w:rsidRDefault="006A636C" w:rsidP="006A636C">
      <w:pPr>
        <w:pStyle w:val="Informations"/>
        <w:ind w:left="2138"/>
        <w:rPr>
          <w:color w:val="000000" w:themeColor="text1"/>
        </w:rPr>
      </w:pPr>
    </w:p>
    <w:p w14:paraId="0564B604" w14:textId="77777777" w:rsidR="00F16ADE" w:rsidRDefault="00B97D0B">
      <w:pPr>
        <w:pStyle w:val="Informations"/>
        <w:numPr>
          <w:ilvl w:val="0"/>
          <w:numId w:val="6"/>
        </w:numPr>
        <w:rPr>
          <w:color w:val="000000" w:themeColor="text1"/>
        </w:rPr>
      </w:pPr>
      <w:r w:rsidRPr="00B97D0B">
        <w:rPr>
          <w:color w:val="000000" w:themeColor="text1"/>
        </w:rPr>
        <w:t>Sprint</w:t>
      </w:r>
      <w:r w:rsidR="006A636C">
        <w:rPr>
          <w:color w:val="000000" w:themeColor="text1"/>
        </w:rPr>
        <w:t xml:space="preserve"> </w:t>
      </w:r>
      <w:proofErr w:type="spellStart"/>
      <w:r w:rsidR="006A636C">
        <w:rPr>
          <w:color w:val="000000" w:themeColor="text1"/>
        </w:rPr>
        <w:t>review</w:t>
      </w:r>
      <w:proofErr w:type="spellEnd"/>
      <w:r w:rsidR="006A636C">
        <w:rPr>
          <w:color w:val="000000" w:themeColor="text1"/>
        </w:rPr>
        <w:t xml:space="preserve"> 2 (26.02) à 8h durera 20 minutes </w:t>
      </w:r>
    </w:p>
    <w:p w14:paraId="03A77306"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3 (27.02) à 15h25 durera 20 minutes</w:t>
      </w:r>
    </w:p>
    <w:p w14:paraId="49F4702A"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4 (05.03) à 15h25 durera 20 minutes</w:t>
      </w:r>
    </w:p>
    <w:p w14:paraId="417FE3EF"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5 (12.03) à 15h25 durera 20 minutes</w:t>
      </w:r>
    </w:p>
    <w:p w14:paraId="62581825" w14:textId="77777777" w:rsidR="00F16ADE" w:rsidRDefault="00F16ADE" w:rsidP="006A636C">
      <w:pPr>
        <w:pStyle w:val="Informations"/>
        <w:ind w:left="0"/>
      </w:pPr>
    </w:p>
    <w:p w14:paraId="68A338DA" w14:textId="77777777" w:rsidR="007F30AE" w:rsidRPr="007F30AE" w:rsidRDefault="007F30AE" w:rsidP="008E53F9">
      <w:pPr>
        <w:pStyle w:val="Titre1"/>
      </w:pPr>
      <w:bookmarkStart w:id="14" w:name="_Toc532179957"/>
      <w:bookmarkStart w:id="15" w:name="_Toc165969641"/>
      <w:bookmarkStart w:id="16" w:name="_Toc160444454"/>
      <w:r w:rsidRPr="007F30AE">
        <w:t>Analyse</w:t>
      </w:r>
      <w:bookmarkEnd w:id="14"/>
      <w:bookmarkEnd w:id="15"/>
      <w:r w:rsidR="00446E95">
        <w:t xml:space="preserve"> fonctionnelle</w:t>
      </w:r>
      <w:bookmarkEnd w:id="16"/>
    </w:p>
    <w:p w14:paraId="39D89C57" w14:textId="77777777" w:rsidR="00EE5146" w:rsidRDefault="00EE5146" w:rsidP="00EE5146">
      <w:pPr>
        <w:pStyle w:val="Titre3"/>
      </w:pPr>
      <w:bookmarkStart w:id="17" w:name="_Toc532179959"/>
      <w:bookmarkStart w:id="18" w:name="_Toc165969643"/>
      <w:r>
        <w:t>Café</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019EC652" w14:textId="77777777" w:rsidTr="00C45BFD">
        <w:tblPrEx>
          <w:tblCellMar>
            <w:top w:w="0" w:type="dxa"/>
            <w:bottom w:w="0" w:type="dxa"/>
          </w:tblCellMar>
        </w:tblPrEx>
        <w:tc>
          <w:tcPr>
            <w:tcW w:w="0" w:type="auto"/>
          </w:tcPr>
          <w:p w14:paraId="45F275D2" w14:textId="77777777" w:rsidR="00EE5146" w:rsidRDefault="00EE5146" w:rsidP="00C45BFD">
            <w:r>
              <w:t>En tant que propriétaire d'un café Je veux une pièce de 15 mètres sur 17.5 mètres Pour accueillir mon café</w:t>
            </w:r>
          </w:p>
        </w:tc>
      </w:tr>
      <w:tr w:rsidR="00EE5146" w14:paraId="353AEE7A" w14:textId="77777777" w:rsidTr="00C45BFD">
        <w:tblPrEx>
          <w:tblCellMar>
            <w:top w:w="0" w:type="dxa"/>
            <w:bottom w:w="0" w:type="dxa"/>
          </w:tblCellMar>
        </w:tblPrEx>
        <w:tc>
          <w:tcPr>
            <w:tcW w:w="0" w:type="auto"/>
          </w:tcPr>
          <w:p w14:paraId="432AE0C6"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470"/>
              <w:gridCol w:w="7570"/>
            </w:tblGrid>
            <w:tr w:rsidR="00EE5146" w14:paraId="7AD8E3C0" w14:textId="77777777" w:rsidTr="00C45BFD">
              <w:tblPrEx>
                <w:tblCellMar>
                  <w:top w:w="0" w:type="dxa"/>
                  <w:bottom w:w="0" w:type="dxa"/>
                </w:tblCellMar>
              </w:tblPrEx>
              <w:tc>
                <w:tcPr>
                  <w:tcW w:w="0" w:type="auto"/>
                </w:tcPr>
                <w:p w14:paraId="5EFDF37B" w14:textId="77777777" w:rsidR="00EE5146" w:rsidRDefault="00EE5146" w:rsidP="00C45BFD">
                  <w:proofErr w:type="gramStart"/>
                  <w:r>
                    <w:t>table</w:t>
                  </w:r>
                  <w:proofErr w:type="gramEnd"/>
                  <w:r>
                    <w:t xml:space="preserve"> et chaise</w:t>
                  </w:r>
                </w:p>
              </w:tc>
              <w:tc>
                <w:tcPr>
                  <w:tcW w:w="0" w:type="auto"/>
                </w:tcPr>
                <w:p w14:paraId="4F729C09" w14:textId="77777777" w:rsidR="00EE5146" w:rsidRDefault="00EE5146" w:rsidP="00C45BFD">
                  <w:r>
                    <w:t>En entrant par la double porte, côté nord Je vois 15 tables entourées de 4 chaises chacune et un bar sur le fond</w:t>
                  </w:r>
                </w:p>
              </w:tc>
            </w:tr>
            <w:tr w:rsidR="00EE5146" w14:paraId="2B46E3CC" w14:textId="77777777" w:rsidTr="00C45BFD">
              <w:tblPrEx>
                <w:tblCellMar>
                  <w:top w:w="0" w:type="dxa"/>
                  <w:bottom w:w="0" w:type="dxa"/>
                </w:tblCellMar>
              </w:tblPrEx>
              <w:tc>
                <w:tcPr>
                  <w:tcW w:w="0" w:type="auto"/>
                </w:tcPr>
                <w:p w14:paraId="6DA63ED3" w14:textId="77777777" w:rsidR="00EE5146" w:rsidRDefault="00EE5146" w:rsidP="00C45BFD">
                  <w:proofErr w:type="gramStart"/>
                  <w:r>
                    <w:t>mur</w:t>
                  </w:r>
                  <w:proofErr w:type="gramEnd"/>
                </w:p>
              </w:tc>
              <w:tc>
                <w:tcPr>
                  <w:tcW w:w="0" w:type="auto"/>
                </w:tcPr>
                <w:p w14:paraId="1DC50B15" w14:textId="77777777" w:rsidR="00EE5146" w:rsidRDefault="00EE5146" w:rsidP="00C45BFD">
                  <w:r>
                    <w:t>Les murs sont en pierre</w:t>
                  </w:r>
                </w:p>
              </w:tc>
            </w:tr>
            <w:tr w:rsidR="00EE5146" w14:paraId="6C266BC2" w14:textId="77777777" w:rsidTr="00C45BFD">
              <w:tblPrEx>
                <w:tblCellMar>
                  <w:top w:w="0" w:type="dxa"/>
                  <w:bottom w:w="0" w:type="dxa"/>
                </w:tblCellMar>
              </w:tblPrEx>
              <w:tc>
                <w:tcPr>
                  <w:tcW w:w="0" w:type="auto"/>
                </w:tcPr>
                <w:p w14:paraId="599DC14E" w14:textId="77777777" w:rsidR="00EE5146" w:rsidRDefault="00EE5146" w:rsidP="00C45BFD">
                  <w:r>
                    <w:t>Sol</w:t>
                  </w:r>
                </w:p>
              </w:tc>
              <w:tc>
                <w:tcPr>
                  <w:tcW w:w="0" w:type="auto"/>
                </w:tcPr>
                <w:p w14:paraId="140DB005" w14:textId="77777777" w:rsidR="00EE5146" w:rsidRDefault="00EE5146" w:rsidP="00C45BFD">
                  <w:r>
                    <w:t>Le sol est en chêne clair</w:t>
                  </w:r>
                </w:p>
              </w:tc>
            </w:tr>
            <w:tr w:rsidR="00EE5146" w14:paraId="40030AD9" w14:textId="77777777" w:rsidTr="00C45BFD">
              <w:tblPrEx>
                <w:tblCellMar>
                  <w:top w:w="0" w:type="dxa"/>
                  <w:bottom w:w="0" w:type="dxa"/>
                </w:tblCellMar>
              </w:tblPrEx>
              <w:tc>
                <w:tcPr>
                  <w:tcW w:w="0" w:type="auto"/>
                </w:tcPr>
                <w:p w14:paraId="1900D74F" w14:textId="77777777" w:rsidR="00EE5146" w:rsidRDefault="00EE5146" w:rsidP="00C45BFD">
                  <w:r>
                    <w:t>Lampe</w:t>
                  </w:r>
                </w:p>
              </w:tc>
              <w:tc>
                <w:tcPr>
                  <w:tcW w:w="0" w:type="auto"/>
                </w:tcPr>
                <w:p w14:paraId="50509F7B" w14:textId="77777777" w:rsidR="00EE5146" w:rsidRDefault="00EE5146" w:rsidP="00C45BFD">
                  <w:r>
                    <w:t>Sur le plafond, je vois 8 lampes espacées chacune de 1,5 mètres</w:t>
                  </w:r>
                </w:p>
              </w:tc>
            </w:tr>
            <w:tr w:rsidR="00EE5146" w14:paraId="21005365" w14:textId="77777777" w:rsidTr="00C45BFD">
              <w:tblPrEx>
                <w:tblCellMar>
                  <w:top w:w="0" w:type="dxa"/>
                  <w:bottom w:w="0" w:type="dxa"/>
                </w:tblCellMar>
              </w:tblPrEx>
              <w:tc>
                <w:tcPr>
                  <w:tcW w:w="0" w:type="auto"/>
                </w:tcPr>
                <w:p w14:paraId="4FC40684" w14:textId="77777777" w:rsidR="00EE5146" w:rsidRDefault="00EE5146" w:rsidP="00C45BFD">
                  <w:proofErr w:type="spellStart"/>
                  <w:proofErr w:type="gramStart"/>
                  <w:r>
                    <w:t>comptoire</w:t>
                  </w:r>
                  <w:proofErr w:type="spellEnd"/>
                  <w:proofErr w:type="gramEnd"/>
                </w:p>
              </w:tc>
              <w:tc>
                <w:tcPr>
                  <w:tcW w:w="0" w:type="auto"/>
                </w:tcPr>
                <w:p w14:paraId="2E3ACE12" w14:textId="77777777" w:rsidR="00EE5146" w:rsidRDefault="00EE5146" w:rsidP="00C45BFD">
                  <w:proofErr w:type="gramStart"/>
                  <w:r>
                    <w:t>à</w:t>
                  </w:r>
                  <w:proofErr w:type="gramEnd"/>
                  <w:r>
                    <w:t xml:space="preserve"> droite de l'entrée, je vois un </w:t>
                  </w:r>
                  <w:proofErr w:type="spellStart"/>
                  <w:r>
                    <w:t>comptoire</w:t>
                  </w:r>
                  <w:proofErr w:type="spellEnd"/>
                </w:p>
              </w:tc>
            </w:tr>
            <w:tr w:rsidR="00EE5146" w14:paraId="565F46F1" w14:textId="77777777" w:rsidTr="00C45BFD">
              <w:tblPrEx>
                <w:tblCellMar>
                  <w:top w:w="0" w:type="dxa"/>
                  <w:bottom w:w="0" w:type="dxa"/>
                </w:tblCellMar>
              </w:tblPrEx>
              <w:tc>
                <w:tcPr>
                  <w:tcW w:w="0" w:type="auto"/>
                </w:tcPr>
                <w:p w14:paraId="248C0EC7" w14:textId="77777777" w:rsidR="00EE5146" w:rsidRDefault="00EE5146" w:rsidP="00C45BFD">
                  <w:r>
                    <w:t>Sur les tables</w:t>
                  </w:r>
                </w:p>
              </w:tc>
              <w:tc>
                <w:tcPr>
                  <w:tcW w:w="0" w:type="auto"/>
                </w:tcPr>
                <w:p w14:paraId="2C1FADE7" w14:textId="77777777" w:rsidR="00EE5146" w:rsidRDefault="00EE5146" w:rsidP="00C45BFD">
                  <w:r>
                    <w:t>Sur les tables il y a un petit pot de fleur, sel, poivre, couteaux, fourchettes et des serviettes pour les quatre places</w:t>
                  </w:r>
                </w:p>
              </w:tc>
            </w:tr>
            <w:tr w:rsidR="00EE5146" w14:paraId="74FA54D3" w14:textId="77777777" w:rsidTr="00C45BFD">
              <w:tblPrEx>
                <w:tblCellMar>
                  <w:top w:w="0" w:type="dxa"/>
                  <w:bottom w:w="0" w:type="dxa"/>
                </w:tblCellMar>
              </w:tblPrEx>
              <w:tc>
                <w:tcPr>
                  <w:tcW w:w="0" w:type="auto"/>
                </w:tcPr>
                <w:p w14:paraId="20316518" w14:textId="77777777" w:rsidR="00EE5146" w:rsidRDefault="00EE5146" w:rsidP="00C45BFD">
                  <w:r>
                    <w:t>Plafond</w:t>
                  </w:r>
                </w:p>
              </w:tc>
              <w:tc>
                <w:tcPr>
                  <w:tcW w:w="0" w:type="auto"/>
                </w:tcPr>
                <w:p w14:paraId="21FFFF85" w14:textId="77777777" w:rsidR="00EE5146" w:rsidRDefault="00EE5146" w:rsidP="00C45BFD">
                  <w:r>
                    <w:t>Le plafond est blanc</w:t>
                  </w:r>
                </w:p>
              </w:tc>
            </w:tr>
            <w:tr w:rsidR="00EE5146" w14:paraId="1DEB36F6" w14:textId="77777777" w:rsidTr="00C45BFD">
              <w:tblPrEx>
                <w:tblCellMar>
                  <w:top w:w="0" w:type="dxa"/>
                  <w:bottom w:w="0" w:type="dxa"/>
                </w:tblCellMar>
              </w:tblPrEx>
              <w:tc>
                <w:tcPr>
                  <w:tcW w:w="0" w:type="auto"/>
                </w:tcPr>
                <w:p w14:paraId="429515BE" w14:textId="77777777" w:rsidR="00EE5146" w:rsidRDefault="00EE5146" w:rsidP="00C45BFD">
                  <w:r>
                    <w:t>Contenu du bar</w:t>
                  </w:r>
                </w:p>
              </w:tc>
              <w:tc>
                <w:tcPr>
                  <w:tcW w:w="0" w:type="auto"/>
                </w:tcPr>
                <w:p w14:paraId="6C6FF3DC" w14:textId="77777777" w:rsidR="00EE5146" w:rsidRDefault="00EE5146" w:rsidP="00C45BFD">
                  <w:r>
                    <w:t>Il y a des machines à café dans le bar et toutes sortes de boissons</w:t>
                  </w:r>
                </w:p>
              </w:tc>
            </w:tr>
            <w:tr w:rsidR="00EE5146" w14:paraId="318524E8" w14:textId="77777777" w:rsidTr="00C45BFD">
              <w:tblPrEx>
                <w:tblCellMar>
                  <w:top w:w="0" w:type="dxa"/>
                  <w:bottom w:w="0" w:type="dxa"/>
                </w:tblCellMar>
              </w:tblPrEx>
              <w:tc>
                <w:tcPr>
                  <w:tcW w:w="0" w:type="auto"/>
                </w:tcPr>
                <w:p w14:paraId="63A82E8B" w14:textId="77777777" w:rsidR="00EE5146" w:rsidRDefault="00EE5146" w:rsidP="00C45BFD">
                  <w:proofErr w:type="gramStart"/>
                  <w:r>
                    <w:t>dehors</w:t>
                  </w:r>
                  <w:proofErr w:type="gramEnd"/>
                </w:p>
              </w:tc>
              <w:tc>
                <w:tcPr>
                  <w:tcW w:w="0" w:type="auto"/>
                </w:tcPr>
                <w:p w14:paraId="460E66A8" w14:textId="77777777" w:rsidR="00EE5146" w:rsidRDefault="00EE5146" w:rsidP="00C45BFD">
                  <w:proofErr w:type="gramStart"/>
                  <w:r>
                    <w:t>à</w:t>
                  </w:r>
                  <w:proofErr w:type="gramEnd"/>
                  <w:r>
                    <w:t xml:space="preserve"> l'extérieur du café, il y a un store de 2 mètres de long</w:t>
                  </w:r>
                </w:p>
              </w:tc>
            </w:tr>
            <w:tr w:rsidR="00EE5146" w14:paraId="2FACE759" w14:textId="77777777" w:rsidTr="00C45BFD">
              <w:tblPrEx>
                <w:tblCellMar>
                  <w:top w:w="0" w:type="dxa"/>
                  <w:bottom w:w="0" w:type="dxa"/>
                </w:tblCellMar>
              </w:tblPrEx>
              <w:tc>
                <w:tcPr>
                  <w:tcW w:w="0" w:type="auto"/>
                </w:tcPr>
                <w:p w14:paraId="5BE5A502" w14:textId="77777777" w:rsidR="00EE5146" w:rsidRDefault="00EE5146" w:rsidP="00C45BFD">
                  <w:proofErr w:type="gramStart"/>
                  <w:r>
                    <w:t>taille</w:t>
                  </w:r>
                  <w:proofErr w:type="gramEnd"/>
                </w:p>
              </w:tc>
              <w:tc>
                <w:tcPr>
                  <w:tcW w:w="0" w:type="auto"/>
                </w:tcPr>
                <w:p w14:paraId="13F81792" w14:textId="77777777" w:rsidR="00EE5146" w:rsidRDefault="00EE5146" w:rsidP="00C45BFD">
                  <w:r>
                    <w:t>La taille du café est de 17,50 mètres sur 15 mètres et la surface est de 262,57 m2.</w:t>
                  </w:r>
                </w:p>
              </w:tc>
            </w:tr>
            <w:tr w:rsidR="00EE5146" w14:paraId="11FAE314" w14:textId="77777777" w:rsidTr="00C45BFD">
              <w:tblPrEx>
                <w:tblCellMar>
                  <w:top w:w="0" w:type="dxa"/>
                  <w:bottom w:w="0" w:type="dxa"/>
                </w:tblCellMar>
              </w:tblPrEx>
              <w:tc>
                <w:tcPr>
                  <w:tcW w:w="0" w:type="auto"/>
                </w:tcPr>
                <w:p w14:paraId="17341AB9" w14:textId="77777777" w:rsidR="00EE5146" w:rsidRDefault="00EE5146" w:rsidP="00C45BFD">
                  <w:r>
                    <w:t>Entrée</w:t>
                  </w:r>
                </w:p>
              </w:tc>
              <w:tc>
                <w:tcPr>
                  <w:tcW w:w="0" w:type="auto"/>
                </w:tcPr>
                <w:p w14:paraId="44F1F96F" w14:textId="77777777" w:rsidR="00EE5146" w:rsidRDefault="00EE5146" w:rsidP="00C45BFD">
                  <w:r>
                    <w:t>En sortant des escaliers nord, quand j'arrive vers une double-porte, je vois à ma droite un comptoir, sur le mur à gauche au centre, je vois une autre double-porte.</w:t>
                  </w:r>
                </w:p>
              </w:tc>
            </w:tr>
            <w:tr w:rsidR="00EE5146" w14:paraId="0E0FDB4E" w14:textId="77777777" w:rsidTr="00C45BFD">
              <w:tblPrEx>
                <w:tblCellMar>
                  <w:top w:w="0" w:type="dxa"/>
                  <w:bottom w:w="0" w:type="dxa"/>
                </w:tblCellMar>
              </w:tblPrEx>
              <w:tc>
                <w:tcPr>
                  <w:tcW w:w="0" w:type="auto"/>
                </w:tcPr>
                <w:p w14:paraId="60E6423E" w14:textId="77777777" w:rsidR="00EE5146" w:rsidRDefault="00EE5146" w:rsidP="00C45BFD">
                  <w:proofErr w:type="gramStart"/>
                  <w:r>
                    <w:t>dehors</w:t>
                  </w:r>
                  <w:proofErr w:type="gramEnd"/>
                  <w:r>
                    <w:t xml:space="preserve"> 2</w:t>
                  </w:r>
                </w:p>
              </w:tc>
              <w:tc>
                <w:tcPr>
                  <w:tcW w:w="0" w:type="auto"/>
                </w:tcPr>
                <w:p w14:paraId="7C882567" w14:textId="77777777" w:rsidR="00EE5146" w:rsidRDefault="00EE5146" w:rsidP="00C45BFD">
                  <w:proofErr w:type="gramStart"/>
                  <w:r>
                    <w:t>à</w:t>
                  </w:r>
                  <w:proofErr w:type="gramEnd"/>
                  <w:r>
                    <w:t xml:space="preserve"> l'extérieur, en sortant par la double porte, je vois des tables entourées de chaises</w:t>
                  </w:r>
                </w:p>
              </w:tc>
            </w:tr>
          </w:tbl>
          <w:p w14:paraId="115CEE9E" w14:textId="77777777" w:rsidR="00EE5146" w:rsidRDefault="00EE5146" w:rsidP="00C45BFD"/>
        </w:tc>
      </w:tr>
    </w:tbl>
    <w:p w14:paraId="30DB984F" w14:textId="77777777" w:rsidR="00EE5146" w:rsidRDefault="00EE5146" w:rsidP="00EE5146"/>
    <w:p w14:paraId="736EEE4E" w14:textId="77777777" w:rsidR="00EE5146" w:rsidRDefault="00EE5146" w:rsidP="00EE5146">
      <w:pPr>
        <w:pStyle w:val="Titre3"/>
      </w:pPr>
      <w:r>
        <w:lastRenderedPageBreak/>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35BADCE2" w14:textId="77777777" w:rsidTr="00C45BFD">
        <w:tblPrEx>
          <w:tblCellMar>
            <w:top w:w="0" w:type="dxa"/>
            <w:bottom w:w="0" w:type="dxa"/>
          </w:tblCellMar>
        </w:tblPrEx>
        <w:tc>
          <w:tcPr>
            <w:tcW w:w="0" w:type="auto"/>
          </w:tcPr>
          <w:p w14:paraId="01B91DDA" w14:textId="77777777" w:rsidR="00EE5146" w:rsidRDefault="00EE5146" w:rsidP="00C45BFD">
            <w:r>
              <w:t>En tant qu'adepte de sport, Je veux une salle de musculation, Pour pouvoir bien m'entrainer.</w:t>
            </w:r>
          </w:p>
        </w:tc>
      </w:tr>
      <w:tr w:rsidR="00EE5146" w14:paraId="1E508190" w14:textId="77777777" w:rsidTr="00C45BFD">
        <w:tblPrEx>
          <w:tblCellMar>
            <w:top w:w="0" w:type="dxa"/>
            <w:bottom w:w="0" w:type="dxa"/>
          </w:tblCellMar>
        </w:tblPrEx>
        <w:tc>
          <w:tcPr>
            <w:tcW w:w="0" w:type="auto"/>
          </w:tcPr>
          <w:p w14:paraId="5CB895C8"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589"/>
              <w:gridCol w:w="7451"/>
            </w:tblGrid>
            <w:tr w:rsidR="00EE5146" w14:paraId="20997D6C" w14:textId="77777777" w:rsidTr="00C45BFD">
              <w:tblPrEx>
                <w:tblCellMar>
                  <w:top w:w="0" w:type="dxa"/>
                  <w:bottom w:w="0" w:type="dxa"/>
                </w:tblCellMar>
              </w:tblPrEx>
              <w:tc>
                <w:tcPr>
                  <w:tcW w:w="0" w:type="auto"/>
                </w:tcPr>
                <w:p w14:paraId="3056F5AB" w14:textId="77777777" w:rsidR="00EE5146" w:rsidRDefault="00EE5146" w:rsidP="00C45BFD">
                  <w:r>
                    <w:t>Salle côté droit</w:t>
                  </w:r>
                </w:p>
              </w:tc>
              <w:tc>
                <w:tcPr>
                  <w:tcW w:w="0" w:type="auto"/>
                </w:tcPr>
                <w:p w14:paraId="131B7D10" w14:textId="77777777" w:rsidR="00EE5146" w:rsidRDefault="00EE5146" w:rsidP="00C45BFD">
                  <w:r>
                    <w:t>Du côté droit de la salle en partant de la porte, il y a des bancs avec des longue barre et des endroits prévus pour poser des haltères et des poids, ainsi que des machines de tirage vertical et horizontal, et des cages à tractions.</w:t>
                  </w:r>
                </w:p>
              </w:tc>
            </w:tr>
            <w:tr w:rsidR="00EE5146" w14:paraId="6B9439DD" w14:textId="77777777" w:rsidTr="00C45BFD">
              <w:tblPrEx>
                <w:tblCellMar>
                  <w:top w:w="0" w:type="dxa"/>
                  <w:bottom w:w="0" w:type="dxa"/>
                </w:tblCellMar>
              </w:tblPrEx>
              <w:tc>
                <w:tcPr>
                  <w:tcW w:w="0" w:type="auto"/>
                </w:tcPr>
                <w:p w14:paraId="3B6D4AF6" w14:textId="77777777" w:rsidR="00EE5146" w:rsidRDefault="00EE5146" w:rsidP="00C45BFD">
                  <w:r>
                    <w:t>Salle fond</w:t>
                  </w:r>
                </w:p>
              </w:tc>
              <w:tc>
                <w:tcPr>
                  <w:tcW w:w="0" w:type="auto"/>
                </w:tcPr>
                <w:p w14:paraId="6AE19814" w14:textId="77777777" w:rsidR="00EE5146" w:rsidRDefault="00EE5146" w:rsidP="00C45BFD">
                  <w:r>
                    <w:t xml:space="preserve">Au fond de la salle en partant de la porte, il y a </w:t>
                  </w:r>
                  <w:proofErr w:type="gramStart"/>
                  <w:r>
                    <w:t>des cage</w:t>
                  </w:r>
                  <w:proofErr w:type="gramEnd"/>
                  <w:r>
                    <w:t xml:space="preserve"> à squats ainsi que des vélos d'intérieur, des machines à legs </w:t>
                  </w:r>
                  <w:proofErr w:type="spellStart"/>
                  <w:r>
                    <w:t>curls</w:t>
                  </w:r>
                  <w:proofErr w:type="spellEnd"/>
                  <w:r>
                    <w:t xml:space="preserve"> et des presses à cuisse.</w:t>
                  </w:r>
                </w:p>
              </w:tc>
            </w:tr>
            <w:tr w:rsidR="00EE5146" w14:paraId="6B236131" w14:textId="77777777" w:rsidTr="00C45BFD">
              <w:tblPrEx>
                <w:tblCellMar>
                  <w:top w:w="0" w:type="dxa"/>
                  <w:bottom w:w="0" w:type="dxa"/>
                </w:tblCellMar>
              </w:tblPrEx>
              <w:tc>
                <w:tcPr>
                  <w:tcW w:w="0" w:type="auto"/>
                </w:tcPr>
                <w:p w14:paraId="307CC434" w14:textId="77777777" w:rsidR="00EE5146" w:rsidRDefault="00EE5146" w:rsidP="00C45BFD">
                  <w:r>
                    <w:t>Lampes</w:t>
                  </w:r>
                </w:p>
              </w:tc>
              <w:tc>
                <w:tcPr>
                  <w:tcW w:w="0" w:type="auto"/>
                </w:tcPr>
                <w:p w14:paraId="3D7FCE8A" w14:textId="77777777" w:rsidR="00EE5146" w:rsidRDefault="00EE5146" w:rsidP="00C45BFD">
                  <w:r>
                    <w:t>Au plafond de la salle il y a des néons pour amener une bonne lumière sur tout l'espace.</w:t>
                  </w:r>
                </w:p>
              </w:tc>
            </w:tr>
            <w:tr w:rsidR="00EE5146" w14:paraId="3D57F20E" w14:textId="77777777" w:rsidTr="00C45BFD">
              <w:tblPrEx>
                <w:tblCellMar>
                  <w:top w:w="0" w:type="dxa"/>
                  <w:bottom w:w="0" w:type="dxa"/>
                </w:tblCellMar>
              </w:tblPrEx>
              <w:tc>
                <w:tcPr>
                  <w:tcW w:w="0" w:type="auto"/>
                </w:tcPr>
                <w:p w14:paraId="47548591" w14:textId="77777777" w:rsidR="00EE5146" w:rsidRDefault="00EE5146" w:rsidP="00C45BFD">
                  <w:r>
                    <w:t>Côté gauche salle</w:t>
                  </w:r>
                </w:p>
              </w:tc>
              <w:tc>
                <w:tcPr>
                  <w:tcW w:w="0" w:type="auto"/>
                </w:tcPr>
                <w:p w14:paraId="1094F3C1" w14:textId="77777777" w:rsidR="00EE5146" w:rsidRDefault="00EE5146" w:rsidP="00C45BFD">
                  <w:r>
                    <w:t>Du côté droit de la salle en partant de la porte, au fond, il y a un large miroir centré sur le mur.</w:t>
                  </w:r>
                </w:p>
              </w:tc>
            </w:tr>
            <w:tr w:rsidR="00EE5146" w14:paraId="501BA3B9" w14:textId="77777777" w:rsidTr="00C45BFD">
              <w:tblPrEx>
                <w:tblCellMar>
                  <w:top w:w="0" w:type="dxa"/>
                  <w:bottom w:w="0" w:type="dxa"/>
                </w:tblCellMar>
              </w:tblPrEx>
              <w:tc>
                <w:tcPr>
                  <w:tcW w:w="0" w:type="auto"/>
                </w:tcPr>
                <w:p w14:paraId="71EDCCBD" w14:textId="77777777" w:rsidR="00EE5146" w:rsidRDefault="00EE5146" w:rsidP="00C45BFD">
                  <w:r>
                    <w:t>Sol</w:t>
                  </w:r>
                </w:p>
              </w:tc>
              <w:tc>
                <w:tcPr>
                  <w:tcW w:w="0" w:type="auto"/>
                </w:tcPr>
                <w:p w14:paraId="4AD45DB4" w14:textId="77777777" w:rsidR="00EE5146" w:rsidRDefault="00EE5146" w:rsidP="00C45BFD">
                  <w:r>
                    <w:t>Le sol de toute la salle est recouvert de mousse grise et noire pour pouvoir lâcher des poids dessus sans problème.</w:t>
                  </w:r>
                </w:p>
              </w:tc>
            </w:tr>
            <w:tr w:rsidR="00EE5146" w14:paraId="4B35B507" w14:textId="77777777" w:rsidTr="00C45BFD">
              <w:tblPrEx>
                <w:tblCellMar>
                  <w:top w:w="0" w:type="dxa"/>
                  <w:bottom w:w="0" w:type="dxa"/>
                </w:tblCellMar>
              </w:tblPrEx>
              <w:tc>
                <w:tcPr>
                  <w:tcW w:w="0" w:type="auto"/>
                </w:tcPr>
                <w:p w14:paraId="4F64C82C" w14:textId="77777777" w:rsidR="00EE5146" w:rsidRDefault="00EE5146" w:rsidP="00C45BFD">
                  <w:r>
                    <w:t>Fenêtres</w:t>
                  </w:r>
                </w:p>
              </w:tc>
              <w:tc>
                <w:tcPr>
                  <w:tcW w:w="0" w:type="auto"/>
                </w:tcPr>
                <w:p w14:paraId="68602343" w14:textId="77777777" w:rsidR="00EE5146" w:rsidRDefault="00EE5146" w:rsidP="00C45BFD">
                  <w:r>
                    <w:t>Le côté de la salle qui donne sur l'extérieur est fait de grandes baies vitrées.</w:t>
                  </w:r>
                </w:p>
              </w:tc>
            </w:tr>
            <w:tr w:rsidR="00EE5146" w14:paraId="30374974" w14:textId="77777777" w:rsidTr="00C45BFD">
              <w:tblPrEx>
                <w:tblCellMar>
                  <w:top w:w="0" w:type="dxa"/>
                  <w:bottom w:w="0" w:type="dxa"/>
                </w:tblCellMar>
              </w:tblPrEx>
              <w:tc>
                <w:tcPr>
                  <w:tcW w:w="0" w:type="auto"/>
                </w:tcPr>
                <w:p w14:paraId="666EB8C3" w14:textId="77777777" w:rsidR="00EE5146" w:rsidRDefault="00EE5146" w:rsidP="00C45BFD">
                  <w:r>
                    <w:t>Murs</w:t>
                  </w:r>
                </w:p>
              </w:tc>
              <w:tc>
                <w:tcPr>
                  <w:tcW w:w="0" w:type="auto"/>
                </w:tcPr>
                <w:p w14:paraId="40B30E45" w14:textId="77777777" w:rsidR="00EE5146" w:rsidRDefault="00EE5146" w:rsidP="00C45BFD">
                  <w:r>
                    <w:t>Les murs de la salle sont blancs.</w:t>
                  </w:r>
                </w:p>
              </w:tc>
            </w:tr>
            <w:tr w:rsidR="00EE5146" w14:paraId="38018507" w14:textId="77777777" w:rsidTr="00C45BFD">
              <w:tblPrEx>
                <w:tblCellMar>
                  <w:top w:w="0" w:type="dxa"/>
                  <w:bottom w:w="0" w:type="dxa"/>
                </w:tblCellMar>
              </w:tblPrEx>
              <w:tc>
                <w:tcPr>
                  <w:tcW w:w="0" w:type="auto"/>
                </w:tcPr>
                <w:p w14:paraId="5409BF8E" w14:textId="77777777" w:rsidR="00EE5146" w:rsidRDefault="00EE5146" w:rsidP="00C45BFD">
                  <w:r>
                    <w:t>Localisation</w:t>
                  </w:r>
                </w:p>
              </w:tc>
              <w:tc>
                <w:tcPr>
                  <w:tcW w:w="0" w:type="auto"/>
                </w:tcPr>
                <w:p w14:paraId="15069151" w14:textId="77777777" w:rsidR="00EE5146" w:rsidRDefault="00EE5146" w:rsidP="00C45BFD">
                  <w:r>
                    <w:t>La salle se trouve au 1er étage</w:t>
                  </w:r>
                </w:p>
              </w:tc>
            </w:tr>
            <w:tr w:rsidR="00EE5146" w14:paraId="5A1EFA27" w14:textId="77777777" w:rsidTr="00C45BFD">
              <w:tblPrEx>
                <w:tblCellMar>
                  <w:top w:w="0" w:type="dxa"/>
                  <w:bottom w:w="0" w:type="dxa"/>
                </w:tblCellMar>
              </w:tblPrEx>
              <w:tc>
                <w:tcPr>
                  <w:tcW w:w="0" w:type="auto"/>
                </w:tcPr>
                <w:p w14:paraId="2D5924A7" w14:textId="77777777" w:rsidR="00EE5146" w:rsidRDefault="00EE5146" w:rsidP="00C45BFD">
                  <w:r>
                    <w:t>Taille</w:t>
                  </w:r>
                </w:p>
              </w:tc>
              <w:tc>
                <w:tcPr>
                  <w:tcW w:w="0" w:type="auto"/>
                </w:tcPr>
                <w:p w14:paraId="4FDFDC9B" w14:textId="77777777" w:rsidR="00EE5146" w:rsidRDefault="00EE5146" w:rsidP="00C45BFD">
                  <w:r>
                    <w:t xml:space="preserve">La salle </w:t>
                  </w:r>
                  <w:proofErr w:type="gramStart"/>
                  <w:r>
                    <w:t>prends</w:t>
                  </w:r>
                  <w:proofErr w:type="gramEnd"/>
                  <w:r>
                    <w:t xml:space="preserve"> tout l'espace du premier étage.</w:t>
                  </w:r>
                </w:p>
              </w:tc>
            </w:tr>
            <w:tr w:rsidR="00EE5146" w14:paraId="305EDC32" w14:textId="77777777" w:rsidTr="00C45BFD">
              <w:tblPrEx>
                <w:tblCellMar>
                  <w:top w:w="0" w:type="dxa"/>
                  <w:bottom w:w="0" w:type="dxa"/>
                </w:tblCellMar>
              </w:tblPrEx>
              <w:tc>
                <w:tcPr>
                  <w:tcW w:w="0" w:type="auto"/>
                </w:tcPr>
                <w:p w14:paraId="716F8DD2" w14:textId="77777777" w:rsidR="00EE5146" w:rsidRDefault="00EE5146" w:rsidP="00C45BFD">
                  <w:r>
                    <w:t>Ring</w:t>
                  </w:r>
                </w:p>
              </w:tc>
              <w:tc>
                <w:tcPr>
                  <w:tcW w:w="0" w:type="auto"/>
                </w:tcPr>
                <w:p w14:paraId="5FA0A175" w14:textId="77777777" w:rsidR="00EE5146" w:rsidRDefault="00EE5146" w:rsidP="00C45BFD">
                  <w:r>
                    <w:t>Quand je rentre dans la salle, je vois un ring de boxe devant les baies vitrées</w:t>
                  </w:r>
                </w:p>
              </w:tc>
            </w:tr>
          </w:tbl>
          <w:p w14:paraId="42324A13" w14:textId="77777777" w:rsidR="00EE5146" w:rsidRDefault="00EE5146" w:rsidP="00C45BFD"/>
        </w:tc>
      </w:tr>
    </w:tbl>
    <w:p w14:paraId="11872FCE" w14:textId="77777777" w:rsidR="00EE5146" w:rsidRDefault="00EE5146" w:rsidP="00EE5146"/>
    <w:p w14:paraId="0A41B80C" w14:textId="77777777" w:rsidR="00EE5146" w:rsidRDefault="00EE5146" w:rsidP="00EE5146">
      <w:pPr>
        <w:pStyle w:val="Titre3"/>
      </w:pPr>
      <w:r>
        <w:t>Local de tournage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71DED159" w14:textId="77777777" w:rsidTr="00C45BFD">
        <w:tblPrEx>
          <w:tblCellMar>
            <w:top w:w="0" w:type="dxa"/>
            <w:bottom w:w="0" w:type="dxa"/>
          </w:tblCellMar>
        </w:tblPrEx>
        <w:tc>
          <w:tcPr>
            <w:tcW w:w="0" w:type="auto"/>
          </w:tcPr>
          <w:p w14:paraId="163E5F68" w14:textId="77777777" w:rsidR="00EE5146" w:rsidRDefault="00EE5146" w:rsidP="00C45BFD">
            <w:r>
              <w:t xml:space="preserve">En tant que propriétaire de l'immeuble   Je veux un local de </w:t>
            </w:r>
            <w:proofErr w:type="gramStart"/>
            <w:r>
              <w:t>tournage  Afin</w:t>
            </w:r>
            <w:proofErr w:type="gramEnd"/>
            <w:r>
              <w:t xml:space="preserve"> de pouvoir tourner de grosse production</w:t>
            </w:r>
          </w:p>
        </w:tc>
      </w:tr>
      <w:tr w:rsidR="00EE5146" w14:paraId="12892FFE" w14:textId="77777777" w:rsidTr="00C45BFD">
        <w:tblPrEx>
          <w:tblCellMar>
            <w:top w:w="0" w:type="dxa"/>
            <w:bottom w:w="0" w:type="dxa"/>
          </w:tblCellMar>
        </w:tblPrEx>
        <w:tc>
          <w:tcPr>
            <w:tcW w:w="0" w:type="auto"/>
          </w:tcPr>
          <w:p w14:paraId="0C1248DC"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949"/>
              <w:gridCol w:w="7091"/>
            </w:tblGrid>
            <w:tr w:rsidR="00EE5146" w14:paraId="33EDA774" w14:textId="77777777" w:rsidTr="00C45BFD">
              <w:tblPrEx>
                <w:tblCellMar>
                  <w:top w:w="0" w:type="dxa"/>
                  <w:bottom w:w="0" w:type="dxa"/>
                </w:tblCellMar>
              </w:tblPrEx>
              <w:tc>
                <w:tcPr>
                  <w:tcW w:w="0" w:type="auto"/>
                </w:tcPr>
                <w:p w14:paraId="3481C769" w14:textId="77777777" w:rsidR="00EE5146" w:rsidRDefault="00EE5146" w:rsidP="00C45BFD">
                  <w:r>
                    <w:t>Etage</w:t>
                  </w:r>
                </w:p>
              </w:tc>
              <w:tc>
                <w:tcPr>
                  <w:tcW w:w="0" w:type="auto"/>
                </w:tcPr>
                <w:p w14:paraId="71CBD66A" w14:textId="77777777" w:rsidR="00EE5146" w:rsidRDefault="00EE5146" w:rsidP="00C45BFD">
                  <w:r>
                    <w:t>Au 3e étage, il y a le local de tournage (voir plan)</w:t>
                  </w:r>
                </w:p>
              </w:tc>
            </w:tr>
            <w:tr w:rsidR="00EE5146" w14:paraId="147C2B4C" w14:textId="77777777" w:rsidTr="00C45BFD">
              <w:tblPrEx>
                <w:tblCellMar>
                  <w:top w:w="0" w:type="dxa"/>
                  <w:bottom w:w="0" w:type="dxa"/>
                </w:tblCellMar>
              </w:tblPrEx>
              <w:tc>
                <w:tcPr>
                  <w:tcW w:w="0" w:type="auto"/>
                </w:tcPr>
                <w:p w14:paraId="3F3DEC3A" w14:textId="77777777" w:rsidR="00EE5146" w:rsidRDefault="00EE5146" w:rsidP="00C45BFD">
                  <w:r>
                    <w:t>Fond vert</w:t>
                  </w:r>
                </w:p>
              </w:tc>
              <w:tc>
                <w:tcPr>
                  <w:tcW w:w="0" w:type="auto"/>
                </w:tcPr>
                <w:p w14:paraId="459C33CD" w14:textId="77777777" w:rsidR="00EE5146" w:rsidRDefault="00EE5146" w:rsidP="00C45BFD">
                  <w:r>
                    <w:t>Au fond de la salle à gauche par rapport à l'entrée, il y a un fond vert</w:t>
                  </w:r>
                </w:p>
              </w:tc>
            </w:tr>
            <w:tr w:rsidR="00EE5146" w14:paraId="64DB6AE6" w14:textId="77777777" w:rsidTr="00C45BFD">
              <w:tblPrEx>
                <w:tblCellMar>
                  <w:top w:w="0" w:type="dxa"/>
                  <w:bottom w:w="0" w:type="dxa"/>
                </w:tblCellMar>
              </w:tblPrEx>
              <w:tc>
                <w:tcPr>
                  <w:tcW w:w="0" w:type="auto"/>
                </w:tcPr>
                <w:p w14:paraId="7A95C4B1" w14:textId="77777777" w:rsidR="00EE5146" w:rsidRDefault="00EE5146" w:rsidP="00C45BFD">
                  <w:r>
                    <w:t>Camera</w:t>
                  </w:r>
                </w:p>
              </w:tc>
              <w:tc>
                <w:tcPr>
                  <w:tcW w:w="0" w:type="auto"/>
                </w:tcPr>
                <w:p w14:paraId="5EA7C272" w14:textId="77777777" w:rsidR="00EE5146" w:rsidRDefault="00EE5146" w:rsidP="00C45BFD">
                  <w:r>
                    <w:t>Au plafond de la salle, il y a plusieurs caméras</w:t>
                  </w:r>
                </w:p>
              </w:tc>
            </w:tr>
            <w:tr w:rsidR="00EE5146" w14:paraId="4DD2F654" w14:textId="77777777" w:rsidTr="00C45BFD">
              <w:tblPrEx>
                <w:tblCellMar>
                  <w:top w:w="0" w:type="dxa"/>
                  <w:bottom w:w="0" w:type="dxa"/>
                </w:tblCellMar>
              </w:tblPrEx>
              <w:tc>
                <w:tcPr>
                  <w:tcW w:w="0" w:type="auto"/>
                </w:tcPr>
                <w:p w14:paraId="50A0F170" w14:textId="77777777" w:rsidR="00EE5146" w:rsidRDefault="00EE5146" w:rsidP="00C45BFD">
                  <w:r>
                    <w:t>Régie</w:t>
                  </w:r>
                </w:p>
              </w:tc>
              <w:tc>
                <w:tcPr>
                  <w:tcW w:w="0" w:type="auto"/>
                </w:tcPr>
                <w:p w14:paraId="495B4781" w14:textId="77777777" w:rsidR="00EE5146" w:rsidRDefault="00EE5146" w:rsidP="00C45BFD">
                  <w:r>
                    <w:t xml:space="preserve">A droite de l'entrée, il y a une porte qui donne sur la </w:t>
                  </w:r>
                  <w:proofErr w:type="spellStart"/>
                  <w:r>
                    <w:t>regie</w:t>
                  </w:r>
                  <w:proofErr w:type="spellEnd"/>
                </w:p>
              </w:tc>
            </w:tr>
            <w:tr w:rsidR="00EE5146" w14:paraId="5952A2FD" w14:textId="77777777" w:rsidTr="00C45BFD">
              <w:tblPrEx>
                <w:tblCellMar>
                  <w:top w:w="0" w:type="dxa"/>
                  <w:bottom w:w="0" w:type="dxa"/>
                </w:tblCellMar>
              </w:tblPrEx>
              <w:tc>
                <w:tcPr>
                  <w:tcW w:w="0" w:type="auto"/>
                </w:tcPr>
                <w:p w14:paraId="3140E5E2" w14:textId="77777777" w:rsidR="00EE5146" w:rsidRDefault="00EE5146" w:rsidP="00C45BFD">
                  <w:r>
                    <w:t>Taille des 3 parties</w:t>
                  </w:r>
                </w:p>
              </w:tc>
              <w:tc>
                <w:tcPr>
                  <w:tcW w:w="0" w:type="auto"/>
                </w:tcPr>
                <w:p w14:paraId="21BFE220" w14:textId="77777777" w:rsidR="00EE5146" w:rsidRDefault="00EE5146" w:rsidP="00C45BFD">
                  <w:r>
                    <w:t xml:space="preserve">La taille complète </w:t>
                  </w:r>
                  <w:proofErr w:type="gramStart"/>
                  <w:r>
                    <w:t>fait</w:t>
                  </w:r>
                  <w:proofErr w:type="gramEnd"/>
                  <w:r>
                    <w:t xml:space="preserve"> 351 mètres carré (voir plan)</w:t>
                  </w:r>
                </w:p>
              </w:tc>
            </w:tr>
            <w:tr w:rsidR="00EE5146" w14:paraId="382DE3E0" w14:textId="77777777" w:rsidTr="00C45BFD">
              <w:tblPrEx>
                <w:tblCellMar>
                  <w:top w:w="0" w:type="dxa"/>
                  <w:bottom w:w="0" w:type="dxa"/>
                </w:tblCellMar>
              </w:tblPrEx>
              <w:tc>
                <w:tcPr>
                  <w:tcW w:w="0" w:type="auto"/>
                </w:tcPr>
                <w:p w14:paraId="5243BB0C" w14:textId="77777777" w:rsidR="00EE5146" w:rsidRDefault="00EE5146" w:rsidP="00C45BFD">
                  <w:proofErr w:type="spellStart"/>
                  <w:r>
                    <w:t>Fenetre</w:t>
                  </w:r>
                  <w:proofErr w:type="spellEnd"/>
                </w:p>
              </w:tc>
              <w:tc>
                <w:tcPr>
                  <w:tcW w:w="0" w:type="auto"/>
                </w:tcPr>
                <w:p w14:paraId="0B6B8DDC" w14:textId="77777777" w:rsidR="00EE5146" w:rsidRDefault="00EE5146" w:rsidP="00C45BFD">
                  <w:r>
                    <w:t xml:space="preserve">Devant </w:t>
                  </w:r>
                  <w:proofErr w:type="gramStart"/>
                  <w:r>
                    <w:t>le poste régie</w:t>
                  </w:r>
                  <w:proofErr w:type="gramEnd"/>
                  <w:r>
                    <w:t>, il y a une petite fenêtre pour voir les comédiens</w:t>
                  </w:r>
                </w:p>
              </w:tc>
            </w:tr>
            <w:tr w:rsidR="00EE5146" w14:paraId="3A7E302C" w14:textId="77777777" w:rsidTr="00C45BFD">
              <w:tblPrEx>
                <w:tblCellMar>
                  <w:top w:w="0" w:type="dxa"/>
                  <w:bottom w:w="0" w:type="dxa"/>
                </w:tblCellMar>
              </w:tblPrEx>
              <w:tc>
                <w:tcPr>
                  <w:tcW w:w="0" w:type="auto"/>
                </w:tcPr>
                <w:p w14:paraId="538BCFA2" w14:textId="77777777" w:rsidR="00EE5146" w:rsidRDefault="00EE5146" w:rsidP="00C45BFD">
                  <w:r>
                    <w:t>Maquiller</w:t>
                  </w:r>
                </w:p>
              </w:tc>
              <w:tc>
                <w:tcPr>
                  <w:tcW w:w="0" w:type="auto"/>
                </w:tcPr>
                <w:p w14:paraId="35A949BA" w14:textId="77777777" w:rsidR="00EE5146" w:rsidRDefault="00EE5146" w:rsidP="00C45BFD">
                  <w:r>
                    <w:t>Au fond de la régie, il y a une petite pièce pour se maquiller</w:t>
                  </w:r>
                </w:p>
              </w:tc>
            </w:tr>
            <w:tr w:rsidR="00EE5146" w14:paraId="054DF521" w14:textId="77777777" w:rsidTr="00C45BFD">
              <w:tblPrEx>
                <w:tblCellMar>
                  <w:top w:w="0" w:type="dxa"/>
                  <w:bottom w:w="0" w:type="dxa"/>
                </w:tblCellMar>
              </w:tblPrEx>
              <w:tc>
                <w:tcPr>
                  <w:tcW w:w="0" w:type="auto"/>
                </w:tcPr>
                <w:p w14:paraId="160AEC64" w14:textId="77777777" w:rsidR="00EE5146" w:rsidRDefault="00EE5146" w:rsidP="00C45BFD">
                  <w:r>
                    <w:t>Costume</w:t>
                  </w:r>
                </w:p>
              </w:tc>
              <w:tc>
                <w:tcPr>
                  <w:tcW w:w="0" w:type="auto"/>
                </w:tcPr>
                <w:p w14:paraId="3C1B7B17" w14:textId="77777777" w:rsidR="00EE5146" w:rsidRDefault="00EE5146" w:rsidP="00C45BFD">
                  <w:r>
                    <w:t>Au fond de cette petite pièce, il y a un étendoir à costumes</w:t>
                  </w:r>
                </w:p>
              </w:tc>
            </w:tr>
          </w:tbl>
          <w:p w14:paraId="1AC1A950" w14:textId="77777777" w:rsidR="00EE5146" w:rsidRDefault="00EE5146" w:rsidP="00C45BFD"/>
        </w:tc>
      </w:tr>
    </w:tbl>
    <w:p w14:paraId="475B1BF4" w14:textId="77777777" w:rsidR="00EE5146" w:rsidRDefault="00EE5146" w:rsidP="00EE5146"/>
    <w:p w14:paraId="0D4C4B2B" w14:textId="77777777" w:rsidR="00EE5146" w:rsidRDefault="00EE5146" w:rsidP="00EE5146">
      <w:pPr>
        <w:pStyle w:val="Titre3"/>
      </w:pPr>
      <w:r>
        <w:t>Un laser Game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7FCC1BA4" w14:textId="77777777" w:rsidTr="00C45BFD">
        <w:tblPrEx>
          <w:tblCellMar>
            <w:top w:w="0" w:type="dxa"/>
            <w:bottom w:w="0" w:type="dxa"/>
          </w:tblCellMar>
        </w:tblPrEx>
        <w:tc>
          <w:tcPr>
            <w:tcW w:w="0" w:type="auto"/>
          </w:tcPr>
          <w:p w14:paraId="42EC56D6" w14:textId="77777777" w:rsidR="00EE5146" w:rsidRDefault="00EE5146" w:rsidP="00C45BFD">
            <w:r>
              <w:t xml:space="preserve">En tant que </w:t>
            </w:r>
            <w:proofErr w:type="gramStart"/>
            <w:r>
              <w:t>propriétaire  Je</w:t>
            </w:r>
            <w:proofErr w:type="gramEnd"/>
            <w:r>
              <w:t xml:space="preserve"> veux un laser Game Afin de pouvoir m'amuser entre copain</w:t>
            </w:r>
          </w:p>
        </w:tc>
      </w:tr>
      <w:tr w:rsidR="00EE5146" w14:paraId="0FD458FE" w14:textId="77777777" w:rsidTr="00C45BFD">
        <w:tblPrEx>
          <w:tblCellMar>
            <w:top w:w="0" w:type="dxa"/>
            <w:bottom w:w="0" w:type="dxa"/>
          </w:tblCellMar>
        </w:tblPrEx>
        <w:tc>
          <w:tcPr>
            <w:tcW w:w="0" w:type="auto"/>
          </w:tcPr>
          <w:p w14:paraId="544D62DB" w14:textId="77777777" w:rsidR="00EE5146" w:rsidRDefault="00EE5146" w:rsidP="00C45BFD">
            <w:pPr>
              <w:jc w:val="center"/>
            </w:pPr>
            <w:r>
              <w:lastRenderedPageBreak/>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948"/>
              <w:gridCol w:w="7092"/>
            </w:tblGrid>
            <w:tr w:rsidR="00EE5146" w14:paraId="3F00B9B6" w14:textId="77777777" w:rsidTr="00C45BFD">
              <w:tblPrEx>
                <w:tblCellMar>
                  <w:top w:w="0" w:type="dxa"/>
                  <w:bottom w:w="0" w:type="dxa"/>
                </w:tblCellMar>
              </w:tblPrEx>
              <w:tc>
                <w:tcPr>
                  <w:tcW w:w="0" w:type="auto"/>
                </w:tcPr>
                <w:p w14:paraId="37D64433" w14:textId="77777777" w:rsidR="00EE5146" w:rsidRDefault="00EE5146" w:rsidP="00C45BFD">
                  <w:r>
                    <w:t>Etage</w:t>
                  </w:r>
                </w:p>
              </w:tc>
              <w:tc>
                <w:tcPr>
                  <w:tcW w:w="0" w:type="auto"/>
                </w:tcPr>
                <w:p w14:paraId="32032DCC" w14:textId="77777777" w:rsidR="00EE5146" w:rsidRDefault="00EE5146" w:rsidP="00C45BFD">
                  <w:r>
                    <w:t xml:space="preserve">Au 2e étage, je vois un laser </w:t>
                  </w:r>
                  <w:proofErr w:type="spellStart"/>
                  <w:r>
                    <w:t>game</w:t>
                  </w:r>
                  <w:proofErr w:type="spellEnd"/>
                  <w:r>
                    <w:t xml:space="preserve"> (voir </w:t>
                  </w:r>
                  <w:proofErr w:type="gramStart"/>
                  <w:r>
                    <w:t>plan )</w:t>
                  </w:r>
                  <w:proofErr w:type="gramEnd"/>
                </w:p>
              </w:tc>
            </w:tr>
            <w:tr w:rsidR="00EE5146" w14:paraId="74A0EDEE" w14:textId="77777777" w:rsidTr="00C45BFD">
              <w:tblPrEx>
                <w:tblCellMar>
                  <w:top w:w="0" w:type="dxa"/>
                  <w:bottom w:w="0" w:type="dxa"/>
                </w:tblCellMar>
              </w:tblPrEx>
              <w:tc>
                <w:tcPr>
                  <w:tcW w:w="0" w:type="auto"/>
                </w:tcPr>
                <w:p w14:paraId="19E1435A" w14:textId="77777777" w:rsidR="00EE5146" w:rsidRDefault="00EE5146" w:rsidP="00C45BFD">
                  <w:r>
                    <w:t>Caisse</w:t>
                  </w:r>
                </w:p>
              </w:tc>
              <w:tc>
                <w:tcPr>
                  <w:tcW w:w="0" w:type="auto"/>
                </w:tcPr>
                <w:p w14:paraId="71E18B11" w14:textId="77777777" w:rsidR="00EE5146" w:rsidRDefault="00EE5146" w:rsidP="00C45BFD">
                  <w:r>
                    <w:t>A l'entrée, je vois une caisse pour payer une partie</w:t>
                  </w:r>
                </w:p>
              </w:tc>
            </w:tr>
            <w:tr w:rsidR="00EE5146" w14:paraId="2791D076" w14:textId="77777777" w:rsidTr="00C45BFD">
              <w:tblPrEx>
                <w:tblCellMar>
                  <w:top w:w="0" w:type="dxa"/>
                  <w:bottom w:w="0" w:type="dxa"/>
                </w:tblCellMar>
              </w:tblPrEx>
              <w:tc>
                <w:tcPr>
                  <w:tcW w:w="0" w:type="auto"/>
                </w:tcPr>
                <w:p w14:paraId="5CD4ACE2" w14:textId="77777777" w:rsidR="00EE5146" w:rsidRDefault="00EE5146" w:rsidP="00C45BFD">
                  <w:r>
                    <w:t>Distributeur</w:t>
                  </w:r>
                </w:p>
              </w:tc>
              <w:tc>
                <w:tcPr>
                  <w:tcW w:w="0" w:type="auto"/>
                </w:tcPr>
                <w:p w14:paraId="65F949D1" w14:textId="77777777" w:rsidR="00EE5146" w:rsidRDefault="00EE5146" w:rsidP="00C45BFD">
                  <w:r>
                    <w:t xml:space="preserve">A </w:t>
                  </w:r>
                  <w:proofErr w:type="spellStart"/>
                  <w:r>
                    <w:t>coté</w:t>
                  </w:r>
                  <w:proofErr w:type="spellEnd"/>
                  <w:r>
                    <w:t xml:space="preserve"> de la caisse, je vois un distributeur de boisson et snack</w:t>
                  </w:r>
                </w:p>
              </w:tc>
            </w:tr>
            <w:tr w:rsidR="00EE5146" w14:paraId="42C35533" w14:textId="77777777" w:rsidTr="00C45BFD">
              <w:tblPrEx>
                <w:tblCellMar>
                  <w:top w:w="0" w:type="dxa"/>
                  <w:bottom w:w="0" w:type="dxa"/>
                </w:tblCellMar>
              </w:tblPrEx>
              <w:tc>
                <w:tcPr>
                  <w:tcW w:w="0" w:type="auto"/>
                </w:tcPr>
                <w:p w14:paraId="1FF70A2C" w14:textId="77777777" w:rsidR="00EE5146" w:rsidRDefault="00EE5146" w:rsidP="00C45BFD">
                  <w:r>
                    <w:t>Porte Lobby</w:t>
                  </w:r>
                </w:p>
              </w:tc>
              <w:tc>
                <w:tcPr>
                  <w:tcW w:w="0" w:type="auto"/>
                </w:tcPr>
                <w:p w14:paraId="634E0283" w14:textId="77777777" w:rsidR="00EE5146" w:rsidRDefault="00EE5146" w:rsidP="00C45BFD">
                  <w:r>
                    <w:t xml:space="preserve">En face l'entrée, je vois </w:t>
                  </w:r>
                  <w:proofErr w:type="gramStart"/>
                  <w:r>
                    <w:t>a</w:t>
                  </w:r>
                  <w:proofErr w:type="gramEnd"/>
                  <w:r>
                    <w:t xml:space="preserve"> une porte qui donne sur une salle d'armure pour le laser </w:t>
                  </w:r>
                  <w:proofErr w:type="spellStart"/>
                  <w:r>
                    <w:t>game</w:t>
                  </w:r>
                  <w:proofErr w:type="spellEnd"/>
                </w:p>
              </w:tc>
            </w:tr>
            <w:tr w:rsidR="00EE5146" w14:paraId="4DCA0CB9" w14:textId="77777777" w:rsidTr="00C45BFD">
              <w:tblPrEx>
                <w:tblCellMar>
                  <w:top w:w="0" w:type="dxa"/>
                  <w:bottom w:w="0" w:type="dxa"/>
                </w:tblCellMar>
              </w:tblPrEx>
              <w:tc>
                <w:tcPr>
                  <w:tcW w:w="0" w:type="auto"/>
                </w:tcPr>
                <w:p w14:paraId="5AA857CC" w14:textId="77777777" w:rsidR="00EE5146" w:rsidRDefault="00EE5146" w:rsidP="00C45BFD">
                  <w:r>
                    <w:t>Equipement</w:t>
                  </w:r>
                </w:p>
              </w:tc>
              <w:tc>
                <w:tcPr>
                  <w:tcW w:w="0" w:type="auto"/>
                </w:tcPr>
                <w:p w14:paraId="073D17E3" w14:textId="77777777" w:rsidR="00EE5146" w:rsidRDefault="00EE5146" w:rsidP="00C45BFD">
                  <w:proofErr w:type="spellStart"/>
                  <w:proofErr w:type="gramStart"/>
                  <w:r>
                    <w:t>a</w:t>
                  </w:r>
                  <w:proofErr w:type="spellEnd"/>
                  <w:proofErr w:type="gramEnd"/>
                  <w:r>
                    <w:t xml:space="preserve"> droite Derrière cette porte, je vois 4 pistolet posé sur une table haute</w:t>
                  </w:r>
                </w:p>
              </w:tc>
            </w:tr>
            <w:tr w:rsidR="00EE5146" w14:paraId="10D0E17B" w14:textId="77777777" w:rsidTr="00C45BFD">
              <w:tblPrEx>
                <w:tblCellMar>
                  <w:top w:w="0" w:type="dxa"/>
                  <w:bottom w:w="0" w:type="dxa"/>
                </w:tblCellMar>
              </w:tblPrEx>
              <w:tc>
                <w:tcPr>
                  <w:tcW w:w="0" w:type="auto"/>
                </w:tcPr>
                <w:p w14:paraId="5B56E3F5" w14:textId="77777777" w:rsidR="00EE5146" w:rsidRDefault="00EE5146" w:rsidP="00C45BFD">
                  <w:r>
                    <w:t>Score</w:t>
                  </w:r>
                </w:p>
              </w:tc>
              <w:tc>
                <w:tcPr>
                  <w:tcW w:w="0" w:type="auto"/>
                </w:tcPr>
                <w:p w14:paraId="2F74042C" w14:textId="77777777" w:rsidR="00EE5146" w:rsidRDefault="00EE5146" w:rsidP="00C45BFD">
                  <w:proofErr w:type="gramStart"/>
                  <w:r>
                    <w:t>dans</w:t>
                  </w:r>
                  <w:proofErr w:type="gramEnd"/>
                  <w:r>
                    <w:t xml:space="preserve"> cette pièce, je vois aussi un écran pour afficher les scores</w:t>
                  </w:r>
                </w:p>
              </w:tc>
            </w:tr>
            <w:tr w:rsidR="00EE5146" w14:paraId="6F6D64F5" w14:textId="77777777" w:rsidTr="00C45BFD">
              <w:tblPrEx>
                <w:tblCellMar>
                  <w:top w:w="0" w:type="dxa"/>
                  <w:bottom w:w="0" w:type="dxa"/>
                </w:tblCellMar>
              </w:tblPrEx>
              <w:tc>
                <w:tcPr>
                  <w:tcW w:w="0" w:type="auto"/>
                </w:tcPr>
                <w:p w14:paraId="3866E8D3" w14:textId="77777777" w:rsidR="00EE5146" w:rsidRDefault="00EE5146" w:rsidP="00C45BFD">
                  <w:r>
                    <w:t>Porte terrain de jeu</w:t>
                  </w:r>
                </w:p>
              </w:tc>
              <w:tc>
                <w:tcPr>
                  <w:tcW w:w="0" w:type="auto"/>
                </w:tcPr>
                <w:p w14:paraId="5EFEC8E2" w14:textId="77777777" w:rsidR="00EE5146" w:rsidRDefault="00EE5146" w:rsidP="00C45BFD">
                  <w:proofErr w:type="gramStart"/>
                  <w:r>
                    <w:t>à</w:t>
                  </w:r>
                  <w:proofErr w:type="gramEnd"/>
                  <w:r>
                    <w:t xml:space="preserve"> droite des équipements, je vois une porte qui donne sur le terrain de jeu</w:t>
                  </w:r>
                </w:p>
              </w:tc>
            </w:tr>
            <w:tr w:rsidR="00EE5146" w14:paraId="32E340C4" w14:textId="77777777" w:rsidTr="00C45BFD">
              <w:tblPrEx>
                <w:tblCellMar>
                  <w:top w:w="0" w:type="dxa"/>
                  <w:bottom w:w="0" w:type="dxa"/>
                </w:tblCellMar>
              </w:tblPrEx>
              <w:tc>
                <w:tcPr>
                  <w:tcW w:w="0" w:type="auto"/>
                </w:tcPr>
                <w:p w14:paraId="52C7098F" w14:textId="77777777" w:rsidR="00EE5146" w:rsidRDefault="00EE5146" w:rsidP="00C45BFD">
                  <w:proofErr w:type="gramStart"/>
                  <w:r>
                    <w:t>labyrinthe</w:t>
                  </w:r>
                  <w:proofErr w:type="gramEnd"/>
                </w:p>
              </w:tc>
              <w:tc>
                <w:tcPr>
                  <w:tcW w:w="0" w:type="auto"/>
                </w:tcPr>
                <w:p w14:paraId="38C684D9" w14:textId="77777777" w:rsidR="00EE5146" w:rsidRDefault="00EE5146" w:rsidP="00C45BFD">
                  <w:r>
                    <w:t>Dans le terrain de jeu, il y a plein de mur qui forme un labyrinthe</w:t>
                  </w:r>
                </w:p>
              </w:tc>
            </w:tr>
            <w:tr w:rsidR="00EE5146" w14:paraId="0CB95880" w14:textId="77777777" w:rsidTr="00C45BFD">
              <w:tblPrEx>
                <w:tblCellMar>
                  <w:top w:w="0" w:type="dxa"/>
                  <w:bottom w:w="0" w:type="dxa"/>
                </w:tblCellMar>
              </w:tblPrEx>
              <w:tc>
                <w:tcPr>
                  <w:tcW w:w="0" w:type="auto"/>
                </w:tcPr>
                <w:p w14:paraId="53386110" w14:textId="77777777" w:rsidR="00EE5146" w:rsidRDefault="00EE5146" w:rsidP="00C45BFD">
                  <w:r>
                    <w:t>Accueil</w:t>
                  </w:r>
                </w:p>
              </w:tc>
              <w:tc>
                <w:tcPr>
                  <w:tcW w:w="0" w:type="auto"/>
                </w:tcPr>
                <w:p w14:paraId="34F0960E" w14:textId="77777777" w:rsidR="00EE5146" w:rsidRDefault="00EE5146" w:rsidP="00C45BFD">
                  <w:r>
                    <w:t>Dans l'accueil, je vois 2 bancs au milieu de l'accueil</w:t>
                  </w:r>
                </w:p>
              </w:tc>
            </w:tr>
            <w:tr w:rsidR="00EE5146" w14:paraId="722E7620" w14:textId="77777777" w:rsidTr="00C45BFD">
              <w:tblPrEx>
                <w:tblCellMar>
                  <w:top w:w="0" w:type="dxa"/>
                  <w:bottom w:w="0" w:type="dxa"/>
                </w:tblCellMar>
              </w:tblPrEx>
              <w:tc>
                <w:tcPr>
                  <w:tcW w:w="0" w:type="auto"/>
                </w:tcPr>
                <w:p w14:paraId="3D84EFEE" w14:textId="77777777" w:rsidR="00EE5146" w:rsidRDefault="00EE5146" w:rsidP="00C45BFD">
                  <w:r>
                    <w:t>Taille</w:t>
                  </w:r>
                </w:p>
              </w:tc>
              <w:tc>
                <w:tcPr>
                  <w:tcW w:w="0" w:type="auto"/>
                </w:tcPr>
                <w:p w14:paraId="2FF5579A" w14:textId="77777777" w:rsidR="00EE5146" w:rsidRDefault="00EE5146" w:rsidP="00C45BFD">
                  <w:r>
                    <w:t xml:space="preserve">La taille du laser </w:t>
                  </w:r>
                  <w:proofErr w:type="spellStart"/>
                  <w:r>
                    <w:t>game</w:t>
                  </w:r>
                  <w:proofErr w:type="spellEnd"/>
                  <w:r>
                    <w:t xml:space="preserve"> est sur le plan</w:t>
                  </w:r>
                </w:p>
              </w:tc>
            </w:tr>
          </w:tbl>
          <w:p w14:paraId="7B7698E4" w14:textId="77777777" w:rsidR="00EE5146" w:rsidRDefault="00EE5146" w:rsidP="00C45BFD"/>
        </w:tc>
      </w:tr>
    </w:tbl>
    <w:p w14:paraId="6066CCFB" w14:textId="77777777" w:rsidR="00EE5146" w:rsidRDefault="00EE5146" w:rsidP="00EE5146"/>
    <w:p w14:paraId="62D2A8AD" w14:textId="77777777" w:rsidR="00EE5146" w:rsidRDefault="00EE5146" w:rsidP="00EE5146">
      <w:pPr>
        <w:pStyle w:val="Titre3"/>
      </w:pPr>
      <w:r>
        <w:t>Magasin de voiture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30ACF4FD" w14:textId="77777777" w:rsidTr="00C45BFD">
        <w:tblPrEx>
          <w:tblCellMar>
            <w:top w:w="0" w:type="dxa"/>
            <w:bottom w:w="0" w:type="dxa"/>
          </w:tblCellMar>
        </w:tblPrEx>
        <w:tc>
          <w:tcPr>
            <w:tcW w:w="0" w:type="auto"/>
          </w:tcPr>
          <w:p w14:paraId="469DD97A" w14:textId="77777777" w:rsidR="00EE5146" w:rsidRDefault="00EE5146" w:rsidP="00C45BFD">
            <w:r>
              <w:t>En tant que vendeur de voiture Je veux un grand magasin pour vendre des voiture</w:t>
            </w:r>
          </w:p>
        </w:tc>
      </w:tr>
      <w:tr w:rsidR="00EE5146" w14:paraId="7D62BF91" w14:textId="77777777" w:rsidTr="00C45BFD">
        <w:tblPrEx>
          <w:tblCellMar>
            <w:top w:w="0" w:type="dxa"/>
            <w:bottom w:w="0" w:type="dxa"/>
          </w:tblCellMar>
        </w:tblPrEx>
        <w:tc>
          <w:tcPr>
            <w:tcW w:w="0" w:type="auto"/>
          </w:tcPr>
          <w:p w14:paraId="763F5550"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26"/>
              <w:gridCol w:w="7414"/>
            </w:tblGrid>
            <w:tr w:rsidR="00EE5146" w14:paraId="0663308C" w14:textId="77777777" w:rsidTr="00C45BFD">
              <w:tblPrEx>
                <w:tblCellMar>
                  <w:top w:w="0" w:type="dxa"/>
                  <w:bottom w:w="0" w:type="dxa"/>
                </w:tblCellMar>
              </w:tblPrEx>
              <w:tc>
                <w:tcPr>
                  <w:tcW w:w="0" w:type="auto"/>
                </w:tcPr>
                <w:p w14:paraId="76B8E23C" w14:textId="77777777" w:rsidR="00EE5146" w:rsidRDefault="00EE5146" w:rsidP="00C45BFD">
                  <w:r>
                    <w:t>Entrée</w:t>
                  </w:r>
                </w:p>
              </w:tc>
              <w:tc>
                <w:tcPr>
                  <w:tcW w:w="0" w:type="auto"/>
                </w:tcPr>
                <w:p w14:paraId="2DCC0186" w14:textId="77777777" w:rsidR="00EE5146" w:rsidRDefault="00EE5146" w:rsidP="00C45BFD">
                  <w:r>
                    <w:t>En arrivant au magasin, il y a l'entrée entourée d'une grande vitre pour observer les voitures</w:t>
                  </w:r>
                </w:p>
              </w:tc>
            </w:tr>
            <w:tr w:rsidR="00EE5146" w14:paraId="606BD433" w14:textId="77777777" w:rsidTr="00C45BFD">
              <w:tblPrEx>
                <w:tblCellMar>
                  <w:top w:w="0" w:type="dxa"/>
                  <w:bottom w:w="0" w:type="dxa"/>
                </w:tblCellMar>
              </w:tblPrEx>
              <w:tc>
                <w:tcPr>
                  <w:tcW w:w="0" w:type="auto"/>
                </w:tcPr>
                <w:p w14:paraId="264A2D8C" w14:textId="77777777" w:rsidR="00EE5146" w:rsidRDefault="00EE5146" w:rsidP="00C45BFD">
                  <w:proofErr w:type="gramStart"/>
                  <w:r>
                    <w:t>taille</w:t>
                  </w:r>
                  <w:proofErr w:type="gramEnd"/>
                </w:p>
              </w:tc>
              <w:tc>
                <w:tcPr>
                  <w:tcW w:w="0" w:type="auto"/>
                </w:tcPr>
                <w:p w14:paraId="06C220AA" w14:textId="77777777" w:rsidR="00EE5146" w:rsidRDefault="00EE5146" w:rsidP="00C45BFD">
                  <w:r>
                    <w:t>Le magasin à une superficie de 382.22 m2 comme sur l'image (plan_rez.png).</w:t>
                  </w:r>
                </w:p>
              </w:tc>
            </w:tr>
            <w:tr w:rsidR="00EE5146" w14:paraId="1BCC40A2" w14:textId="77777777" w:rsidTr="00C45BFD">
              <w:tblPrEx>
                <w:tblCellMar>
                  <w:top w:w="0" w:type="dxa"/>
                  <w:bottom w:w="0" w:type="dxa"/>
                </w:tblCellMar>
              </w:tblPrEx>
              <w:tc>
                <w:tcPr>
                  <w:tcW w:w="0" w:type="auto"/>
                </w:tcPr>
                <w:p w14:paraId="23B89C72" w14:textId="77777777" w:rsidR="00EE5146" w:rsidRDefault="00EE5146" w:rsidP="00C45BFD">
                  <w:proofErr w:type="gramStart"/>
                  <w:r>
                    <w:t>sol</w:t>
                  </w:r>
                  <w:proofErr w:type="gramEnd"/>
                </w:p>
              </w:tc>
              <w:tc>
                <w:tcPr>
                  <w:tcW w:w="0" w:type="auto"/>
                </w:tcPr>
                <w:p w14:paraId="7C5674D0" w14:textId="77777777" w:rsidR="00EE5146" w:rsidRDefault="00EE5146" w:rsidP="00C45BFD">
                  <w:r>
                    <w:t>Le sol est en carrelage blanc</w:t>
                  </w:r>
                </w:p>
              </w:tc>
            </w:tr>
            <w:tr w:rsidR="00EE5146" w14:paraId="42170B5C" w14:textId="77777777" w:rsidTr="00C45BFD">
              <w:tblPrEx>
                <w:tblCellMar>
                  <w:top w:w="0" w:type="dxa"/>
                  <w:bottom w:w="0" w:type="dxa"/>
                </w:tblCellMar>
              </w:tblPrEx>
              <w:tc>
                <w:tcPr>
                  <w:tcW w:w="0" w:type="auto"/>
                </w:tcPr>
                <w:p w14:paraId="05D83E14" w14:textId="77777777" w:rsidR="00EE5146" w:rsidRDefault="00EE5146" w:rsidP="00C45BFD">
                  <w:r>
                    <w:t>Couleur plafond</w:t>
                  </w:r>
                </w:p>
              </w:tc>
              <w:tc>
                <w:tcPr>
                  <w:tcW w:w="0" w:type="auto"/>
                </w:tcPr>
                <w:p w14:paraId="53D233B8" w14:textId="77777777" w:rsidR="00EE5146" w:rsidRDefault="00EE5146" w:rsidP="00C45BFD">
                  <w:r>
                    <w:t>Le plafond est en blanc</w:t>
                  </w:r>
                </w:p>
              </w:tc>
            </w:tr>
            <w:tr w:rsidR="00EE5146" w14:paraId="2E70B618" w14:textId="77777777" w:rsidTr="00C45BFD">
              <w:tblPrEx>
                <w:tblCellMar>
                  <w:top w:w="0" w:type="dxa"/>
                  <w:bottom w:w="0" w:type="dxa"/>
                </w:tblCellMar>
              </w:tblPrEx>
              <w:tc>
                <w:tcPr>
                  <w:tcW w:w="0" w:type="auto"/>
                </w:tcPr>
                <w:p w14:paraId="091BA962" w14:textId="77777777" w:rsidR="00EE5146" w:rsidRDefault="00EE5146" w:rsidP="00C45BFD">
                  <w:r>
                    <w:t>Lampe</w:t>
                  </w:r>
                </w:p>
              </w:tc>
              <w:tc>
                <w:tcPr>
                  <w:tcW w:w="0" w:type="auto"/>
                </w:tcPr>
                <w:p w14:paraId="053DC9BB" w14:textId="77777777" w:rsidR="00EE5146" w:rsidRDefault="00EE5146" w:rsidP="00C45BFD">
                  <w:r>
                    <w:t>Les lampes sont sur le mur, chacune espacées de 60 cm</w:t>
                  </w:r>
                </w:p>
              </w:tc>
            </w:tr>
            <w:tr w:rsidR="00EE5146" w14:paraId="41973525" w14:textId="77777777" w:rsidTr="00C45BFD">
              <w:tblPrEx>
                <w:tblCellMar>
                  <w:top w:w="0" w:type="dxa"/>
                  <w:bottom w:w="0" w:type="dxa"/>
                </w:tblCellMar>
              </w:tblPrEx>
              <w:tc>
                <w:tcPr>
                  <w:tcW w:w="0" w:type="auto"/>
                </w:tcPr>
                <w:p w14:paraId="3506822C" w14:textId="77777777" w:rsidR="00EE5146" w:rsidRDefault="00EE5146" w:rsidP="00C45BFD">
                  <w:proofErr w:type="gramStart"/>
                  <w:r>
                    <w:t>accueille</w:t>
                  </w:r>
                  <w:proofErr w:type="gramEnd"/>
                </w:p>
              </w:tc>
              <w:tc>
                <w:tcPr>
                  <w:tcW w:w="0" w:type="auto"/>
                </w:tcPr>
                <w:p w14:paraId="55BCA873" w14:textId="77777777" w:rsidR="00EE5146" w:rsidRDefault="00EE5146" w:rsidP="00C45BFD">
                  <w:proofErr w:type="gramStart"/>
                  <w:r>
                    <w:t>en</w:t>
                  </w:r>
                  <w:proofErr w:type="gramEnd"/>
                  <w:r>
                    <w:t xml:space="preserve"> face de l'entrée il y un accueil de 2 mètre de long, avec deux ordis dessus</w:t>
                  </w:r>
                </w:p>
              </w:tc>
            </w:tr>
            <w:tr w:rsidR="00EE5146" w14:paraId="0A189F5C" w14:textId="77777777" w:rsidTr="00C45BFD">
              <w:tblPrEx>
                <w:tblCellMar>
                  <w:top w:w="0" w:type="dxa"/>
                  <w:bottom w:w="0" w:type="dxa"/>
                </w:tblCellMar>
              </w:tblPrEx>
              <w:tc>
                <w:tcPr>
                  <w:tcW w:w="0" w:type="auto"/>
                </w:tcPr>
                <w:p w14:paraId="60DE9F76" w14:textId="77777777" w:rsidR="00EE5146" w:rsidRDefault="00EE5146" w:rsidP="00C45BFD">
                  <w:r>
                    <w:t>Voiture</w:t>
                  </w:r>
                </w:p>
              </w:tc>
              <w:tc>
                <w:tcPr>
                  <w:tcW w:w="0" w:type="auto"/>
                </w:tcPr>
                <w:p w14:paraId="57985598" w14:textId="77777777" w:rsidR="00EE5146" w:rsidRDefault="00EE5146" w:rsidP="00C45BFD">
                  <w:r>
                    <w:t>Derrière les baies vitrées il y a des voitures en vente dans le magasin</w:t>
                  </w:r>
                </w:p>
              </w:tc>
            </w:tr>
            <w:tr w:rsidR="00EE5146" w14:paraId="1E2EFD2D" w14:textId="77777777" w:rsidTr="00C45BFD">
              <w:tblPrEx>
                <w:tblCellMar>
                  <w:top w:w="0" w:type="dxa"/>
                  <w:bottom w:w="0" w:type="dxa"/>
                </w:tblCellMar>
              </w:tblPrEx>
              <w:tc>
                <w:tcPr>
                  <w:tcW w:w="0" w:type="auto"/>
                </w:tcPr>
                <w:p w14:paraId="6DA6388D" w14:textId="77777777" w:rsidR="00EE5146" w:rsidRDefault="00EE5146" w:rsidP="00C45BFD">
                  <w:proofErr w:type="gramStart"/>
                  <w:r>
                    <w:t>mur</w:t>
                  </w:r>
                  <w:proofErr w:type="gramEnd"/>
                </w:p>
              </w:tc>
              <w:tc>
                <w:tcPr>
                  <w:tcW w:w="0" w:type="auto"/>
                </w:tcPr>
                <w:p w14:paraId="1CD478E7" w14:textId="77777777" w:rsidR="00EE5146" w:rsidRDefault="00EE5146" w:rsidP="00C45BFD">
                  <w:r>
                    <w:t>Les murs sont en bleu cyan</w:t>
                  </w:r>
                </w:p>
              </w:tc>
            </w:tr>
            <w:tr w:rsidR="00EE5146" w14:paraId="1460681B" w14:textId="77777777" w:rsidTr="00C45BFD">
              <w:tblPrEx>
                <w:tblCellMar>
                  <w:top w:w="0" w:type="dxa"/>
                  <w:bottom w:w="0" w:type="dxa"/>
                </w:tblCellMar>
              </w:tblPrEx>
              <w:tc>
                <w:tcPr>
                  <w:tcW w:w="0" w:type="auto"/>
                </w:tcPr>
                <w:p w14:paraId="0BB3773A" w14:textId="77777777" w:rsidR="00EE5146" w:rsidRDefault="00EE5146" w:rsidP="00C45BFD">
                  <w:r>
                    <w:t>Intérieur</w:t>
                  </w:r>
                </w:p>
              </w:tc>
              <w:tc>
                <w:tcPr>
                  <w:tcW w:w="0" w:type="auto"/>
                </w:tcPr>
                <w:p w14:paraId="7EF1914E" w14:textId="77777777" w:rsidR="00EE5146" w:rsidRDefault="00EE5146" w:rsidP="00C45BFD">
                  <w:r>
                    <w:t>En arrivant par l'entrée, je vois 7 voitures en ventes dont trois devant la baie vitrée</w:t>
                  </w:r>
                </w:p>
              </w:tc>
            </w:tr>
            <w:tr w:rsidR="00EE5146" w14:paraId="66E90BE2" w14:textId="77777777" w:rsidTr="00C45BFD">
              <w:tblPrEx>
                <w:tblCellMar>
                  <w:top w:w="0" w:type="dxa"/>
                  <w:bottom w:w="0" w:type="dxa"/>
                </w:tblCellMar>
              </w:tblPrEx>
              <w:tc>
                <w:tcPr>
                  <w:tcW w:w="0" w:type="auto"/>
                </w:tcPr>
                <w:p w14:paraId="51869692" w14:textId="77777777" w:rsidR="00EE5146" w:rsidRDefault="00EE5146" w:rsidP="00C45BFD">
                  <w:r>
                    <w:t>Entrée</w:t>
                  </w:r>
                </w:p>
              </w:tc>
              <w:tc>
                <w:tcPr>
                  <w:tcW w:w="0" w:type="auto"/>
                </w:tcPr>
                <w:p w14:paraId="334B32CF" w14:textId="77777777" w:rsidR="00EE5146" w:rsidRDefault="00EE5146" w:rsidP="00C45BFD">
                  <w:r>
                    <w:t>En face de l'ascenseur nord, il y a l'entrée</w:t>
                  </w:r>
                </w:p>
              </w:tc>
            </w:tr>
          </w:tbl>
          <w:p w14:paraId="1579D165" w14:textId="77777777" w:rsidR="00EE5146" w:rsidRDefault="00EE5146" w:rsidP="00C45BFD"/>
        </w:tc>
      </w:tr>
    </w:tbl>
    <w:p w14:paraId="505C2080" w14:textId="77777777" w:rsidR="00EE5146" w:rsidRDefault="00EE5146" w:rsidP="00EE5146"/>
    <w:p w14:paraId="7957AE08" w14:textId="77777777" w:rsidR="00EE5146" w:rsidRDefault="00EE5146" w:rsidP="00EE5146">
      <w:pPr>
        <w:pStyle w:val="Titre3"/>
      </w:pPr>
      <w:r>
        <w:t>Terrain de five (Foot)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5BC06405" w14:textId="77777777" w:rsidTr="00C45BFD">
        <w:tblPrEx>
          <w:tblCellMar>
            <w:top w:w="0" w:type="dxa"/>
            <w:bottom w:w="0" w:type="dxa"/>
          </w:tblCellMar>
        </w:tblPrEx>
        <w:tc>
          <w:tcPr>
            <w:tcW w:w="0" w:type="auto"/>
          </w:tcPr>
          <w:p w14:paraId="33BC5973" w14:textId="77777777" w:rsidR="00EE5146" w:rsidRDefault="00EE5146" w:rsidP="00C45BFD">
            <w:r>
              <w:t xml:space="preserve">En tant que </w:t>
            </w:r>
            <w:proofErr w:type="gramStart"/>
            <w:r>
              <w:t>Propriétaire  Je</w:t>
            </w:r>
            <w:proofErr w:type="gramEnd"/>
            <w:r>
              <w:t xml:space="preserve"> veux terrain de five Afin de pouvoir s'amuser à plusieurs et s'entrainer (pour devenir meilleur que CR7 et Messi)</w:t>
            </w:r>
          </w:p>
        </w:tc>
      </w:tr>
      <w:tr w:rsidR="00EE5146" w14:paraId="37F22293" w14:textId="77777777" w:rsidTr="00C45BFD">
        <w:tblPrEx>
          <w:tblCellMar>
            <w:top w:w="0" w:type="dxa"/>
            <w:bottom w:w="0" w:type="dxa"/>
          </w:tblCellMar>
        </w:tblPrEx>
        <w:tc>
          <w:tcPr>
            <w:tcW w:w="0" w:type="auto"/>
          </w:tcPr>
          <w:p w14:paraId="7ECA0C73"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80"/>
              <w:gridCol w:w="7360"/>
            </w:tblGrid>
            <w:tr w:rsidR="00EE5146" w14:paraId="1EC9C317" w14:textId="77777777" w:rsidTr="00C45BFD">
              <w:tblPrEx>
                <w:tblCellMar>
                  <w:top w:w="0" w:type="dxa"/>
                  <w:bottom w:w="0" w:type="dxa"/>
                </w:tblCellMar>
              </w:tblPrEx>
              <w:tc>
                <w:tcPr>
                  <w:tcW w:w="0" w:type="auto"/>
                </w:tcPr>
                <w:p w14:paraId="284C828D" w14:textId="77777777" w:rsidR="00EE5146" w:rsidRDefault="00EE5146" w:rsidP="00C45BFD">
                  <w:proofErr w:type="spellStart"/>
                  <w:proofErr w:type="gramStart"/>
                  <w:r>
                    <w:t>etage</w:t>
                  </w:r>
                  <w:proofErr w:type="spellEnd"/>
                  <w:proofErr w:type="gramEnd"/>
                </w:p>
              </w:tc>
              <w:tc>
                <w:tcPr>
                  <w:tcW w:w="0" w:type="auto"/>
                </w:tcPr>
                <w:p w14:paraId="1A392EEC" w14:textId="77777777" w:rsidR="00EE5146" w:rsidRDefault="00EE5146" w:rsidP="00C45BFD">
                  <w:r>
                    <w:t>Au 3e étage, je vois le terrain de five (voir plan)</w:t>
                  </w:r>
                </w:p>
              </w:tc>
            </w:tr>
            <w:tr w:rsidR="00EE5146" w14:paraId="17DD1481" w14:textId="77777777" w:rsidTr="00C45BFD">
              <w:tblPrEx>
                <w:tblCellMar>
                  <w:top w:w="0" w:type="dxa"/>
                  <w:bottom w:w="0" w:type="dxa"/>
                </w:tblCellMar>
              </w:tblPrEx>
              <w:tc>
                <w:tcPr>
                  <w:tcW w:w="0" w:type="auto"/>
                </w:tcPr>
                <w:p w14:paraId="3D4E1B67" w14:textId="77777777" w:rsidR="00EE5146" w:rsidRDefault="00EE5146" w:rsidP="00C45BFD">
                  <w:r>
                    <w:lastRenderedPageBreak/>
                    <w:t>Entrée</w:t>
                  </w:r>
                </w:p>
              </w:tc>
              <w:tc>
                <w:tcPr>
                  <w:tcW w:w="0" w:type="auto"/>
                </w:tcPr>
                <w:p w14:paraId="787E1448" w14:textId="77777777" w:rsidR="00EE5146" w:rsidRDefault="00EE5146" w:rsidP="00C45BFD">
                  <w:r>
                    <w:t>A l'entrée, Je vois de nombreuses photos, maillot et crampon de Footballer Pro</w:t>
                  </w:r>
                </w:p>
              </w:tc>
            </w:tr>
            <w:tr w:rsidR="00EE5146" w14:paraId="23427DEB" w14:textId="77777777" w:rsidTr="00C45BFD">
              <w:tblPrEx>
                <w:tblCellMar>
                  <w:top w:w="0" w:type="dxa"/>
                  <w:bottom w:w="0" w:type="dxa"/>
                </w:tblCellMar>
              </w:tblPrEx>
              <w:tc>
                <w:tcPr>
                  <w:tcW w:w="0" w:type="auto"/>
                </w:tcPr>
                <w:p w14:paraId="17686691" w14:textId="77777777" w:rsidR="00EE5146" w:rsidRDefault="00EE5146" w:rsidP="00C45BFD">
                  <w:r>
                    <w:t>Caisse</w:t>
                  </w:r>
                </w:p>
              </w:tc>
              <w:tc>
                <w:tcPr>
                  <w:tcW w:w="0" w:type="auto"/>
                </w:tcPr>
                <w:p w14:paraId="1B338A04" w14:textId="77777777" w:rsidR="00EE5146" w:rsidRDefault="00EE5146" w:rsidP="00C45BFD">
                  <w:r>
                    <w:t>Dans cette entrée, je vois aussi une caisse pour payer sa session</w:t>
                  </w:r>
                </w:p>
              </w:tc>
            </w:tr>
            <w:tr w:rsidR="00EE5146" w14:paraId="16EBFECE" w14:textId="77777777" w:rsidTr="00C45BFD">
              <w:tblPrEx>
                <w:tblCellMar>
                  <w:top w:w="0" w:type="dxa"/>
                  <w:bottom w:w="0" w:type="dxa"/>
                </w:tblCellMar>
              </w:tblPrEx>
              <w:tc>
                <w:tcPr>
                  <w:tcW w:w="0" w:type="auto"/>
                </w:tcPr>
                <w:p w14:paraId="48E55844" w14:textId="77777777" w:rsidR="00EE5146" w:rsidRDefault="00EE5146" w:rsidP="00C45BFD">
                  <w:r>
                    <w:t>Test 4</w:t>
                  </w:r>
                </w:p>
              </w:tc>
              <w:tc>
                <w:tcPr>
                  <w:tcW w:w="0" w:type="auto"/>
                </w:tcPr>
                <w:p w14:paraId="217815E0" w14:textId="77777777" w:rsidR="00EE5146" w:rsidRDefault="00EE5146" w:rsidP="00C45BFD">
                  <w:r>
                    <w:t>Quand je me dirige au fond de l'entrée, je vois une porte qui donne sur les gradins</w:t>
                  </w:r>
                </w:p>
              </w:tc>
            </w:tr>
            <w:tr w:rsidR="00EE5146" w14:paraId="094D5C88" w14:textId="77777777" w:rsidTr="00C45BFD">
              <w:tblPrEx>
                <w:tblCellMar>
                  <w:top w:w="0" w:type="dxa"/>
                  <w:bottom w:w="0" w:type="dxa"/>
                </w:tblCellMar>
              </w:tblPrEx>
              <w:tc>
                <w:tcPr>
                  <w:tcW w:w="0" w:type="auto"/>
                </w:tcPr>
                <w:p w14:paraId="769AE2CC" w14:textId="77777777" w:rsidR="00EE5146" w:rsidRDefault="00EE5146" w:rsidP="00C45BFD">
                  <w:proofErr w:type="spellStart"/>
                  <w:r>
                    <w:t>Vestiare</w:t>
                  </w:r>
                  <w:proofErr w:type="spellEnd"/>
                </w:p>
              </w:tc>
              <w:tc>
                <w:tcPr>
                  <w:tcW w:w="0" w:type="auto"/>
                </w:tcPr>
                <w:p w14:paraId="2EFBB4A1" w14:textId="77777777" w:rsidR="00EE5146" w:rsidRDefault="00EE5146" w:rsidP="00C45BFD">
                  <w:r>
                    <w:t>Depuis les gradins, au fond à droite de couloir, il y a le vestiaires</w:t>
                  </w:r>
                </w:p>
              </w:tc>
            </w:tr>
            <w:tr w:rsidR="00EE5146" w14:paraId="56762E73" w14:textId="77777777" w:rsidTr="00C45BFD">
              <w:tblPrEx>
                <w:tblCellMar>
                  <w:top w:w="0" w:type="dxa"/>
                  <w:bottom w:w="0" w:type="dxa"/>
                </w:tblCellMar>
              </w:tblPrEx>
              <w:tc>
                <w:tcPr>
                  <w:tcW w:w="0" w:type="auto"/>
                </w:tcPr>
                <w:p w14:paraId="77E3914A" w14:textId="77777777" w:rsidR="00EE5146" w:rsidRDefault="00EE5146" w:rsidP="00C45BFD">
                  <w:r>
                    <w:t>But</w:t>
                  </w:r>
                </w:p>
              </w:tc>
              <w:tc>
                <w:tcPr>
                  <w:tcW w:w="0" w:type="auto"/>
                </w:tcPr>
                <w:p w14:paraId="7049B373" w14:textId="77777777" w:rsidR="00EE5146" w:rsidRDefault="00EE5146" w:rsidP="00C45BFD">
                  <w:r>
                    <w:t xml:space="preserve">De chaque </w:t>
                  </w:r>
                  <w:proofErr w:type="spellStart"/>
                  <w:r>
                    <w:t>coté</w:t>
                  </w:r>
                  <w:proofErr w:type="spellEnd"/>
                  <w:r>
                    <w:t xml:space="preserve"> du terrain, je vois 2 Buts</w:t>
                  </w:r>
                </w:p>
              </w:tc>
            </w:tr>
            <w:tr w:rsidR="00EE5146" w14:paraId="4A4A34D6" w14:textId="77777777" w:rsidTr="00C45BFD">
              <w:tblPrEx>
                <w:tblCellMar>
                  <w:top w:w="0" w:type="dxa"/>
                  <w:bottom w:w="0" w:type="dxa"/>
                </w:tblCellMar>
              </w:tblPrEx>
              <w:tc>
                <w:tcPr>
                  <w:tcW w:w="0" w:type="auto"/>
                </w:tcPr>
                <w:p w14:paraId="0EE0CC5E" w14:textId="77777777" w:rsidR="00EE5146" w:rsidRDefault="00EE5146" w:rsidP="00C45BFD">
                  <w:r>
                    <w:t>Contenue vestiaire</w:t>
                  </w:r>
                </w:p>
              </w:tc>
              <w:tc>
                <w:tcPr>
                  <w:tcW w:w="0" w:type="auto"/>
                </w:tcPr>
                <w:p w14:paraId="610CFCC6" w14:textId="77777777" w:rsidR="00EE5146" w:rsidRDefault="00EE5146" w:rsidP="00C45BFD">
                  <w:r>
                    <w:t xml:space="preserve">Dans le vestiaire, il y a des bancs, </w:t>
                  </w:r>
                  <w:proofErr w:type="gramStart"/>
                  <w:r>
                    <w:t>des casier</w:t>
                  </w:r>
                  <w:proofErr w:type="gramEnd"/>
                  <w:r>
                    <w:t xml:space="preserve"> et des pompes pour gonfler les ballons</w:t>
                  </w:r>
                </w:p>
              </w:tc>
            </w:tr>
            <w:tr w:rsidR="00EE5146" w14:paraId="10631B59" w14:textId="77777777" w:rsidTr="00C45BFD">
              <w:tblPrEx>
                <w:tblCellMar>
                  <w:top w:w="0" w:type="dxa"/>
                  <w:bottom w:w="0" w:type="dxa"/>
                </w:tblCellMar>
              </w:tblPrEx>
              <w:tc>
                <w:tcPr>
                  <w:tcW w:w="0" w:type="auto"/>
                </w:tcPr>
                <w:p w14:paraId="1BD9C7B7" w14:textId="77777777" w:rsidR="00EE5146" w:rsidRDefault="00EE5146" w:rsidP="00C45BFD">
                  <w:r>
                    <w:t>Grillage</w:t>
                  </w:r>
                </w:p>
              </w:tc>
              <w:tc>
                <w:tcPr>
                  <w:tcW w:w="0" w:type="auto"/>
                </w:tcPr>
                <w:p w14:paraId="0CCF8662" w14:textId="77777777" w:rsidR="00EE5146" w:rsidRDefault="00EE5146" w:rsidP="00C45BFD">
                  <w:r>
                    <w:t xml:space="preserve">Autour du terrain, il y a des murs à hauteur de hanche et </w:t>
                  </w:r>
                  <w:proofErr w:type="spellStart"/>
                  <w:r>
                    <w:t>au dessus</w:t>
                  </w:r>
                  <w:proofErr w:type="spellEnd"/>
                  <w:r>
                    <w:t xml:space="preserve"> un grands grillage pour empêcher les ballons de partir</w:t>
                  </w:r>
                </w:p>
              </w:tc>
            </w:tr>
            <w:tr w:rsidR="00EE5146" w14:paraId="54C71CC5" w14:textId="77777777" w:rsidTr="00C45BFD">
              <w:tblPrEx>
                <w:tblCellMar>
                  <w:top w:w="0" w:type="dxa"/>
                  <w:bottom w:w="0" w:type="dxa"/>
                </w:tblCellMar>
              </w:tblPrEx>
              <w:tc>
                <w:tcPr>
                  <w:tcW w:w="0" w:type="auto"/>
                </w:tcPr>
                <w:p w14:paraId="451CCC38" w14:textId="77777777" w:rsidR="00EE5146" w:rsidRDefault="00EE5146" w:rsidP="00C45BFD">
                  <w:r>
                    <w:t>Taille Mètre carré</w:t>
                  </w:r>
                </w:p>
              </w:tc>
              <w:tc>
                <w:tcPr>
                  <w:tcW w:w="0" w:type="auto"/>
                </w:tcPr>
                <w:p w14:paraId="7CD36498" w14:textId="77777777" w:rsidR="00EE5146" w:rsidRDefault="00EE5146" w:rsidP="00C45BFD">
                  <w:r>
                    <w:t xml:space="preserve">Le terrain de five </w:t>
                  </w:r>
                  <w:proofErr w:type="gramStart"/>
                  <w:r>
                    <w:t>fait</w:t>
                  </w:r>
                  <w:proofErr w:type="gramEnd"/>
                  <w:r>
                    <w:t xml:space="preserve"> 180 mètres carré (voir plan)</w:t>
                  </w:r>
                </w:p>
              </w:tc>
            </w:tr>
          </w:tbl>
          <w:p w14:paraId="75A78DA6" w14:textId="77777777" w:rsidR="00EE5146" w:rsidRDefault="00EE5146" w:rsidP="00C45BFD"/>
        </w:tc>
      </w:tr>
    </w:tbl>
    <w:p w14:paraId="5F253240" w14:textId="77777777" w:rsidR="00EE5146" w:rsidRDefault="00EE5146" w:rsidP="00EE5146"/>
    <w:p w14:paraId="31059AB7" w14:textId="77777777" w:rsidR="00EE5146" w:rsidRDefault="00EE5146" w:rsidP="00EE5146">
      <w:pPr>
        <w:pStyle w:val="Titre3"/>
      </w:pPr>
      <w:r>
        <w:t>Parc</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78843B7A" w14:textId="77777777" w:rsidTr="00C45BFD">
        <w:tblPrEx>
          <w:tblCellMar>
            <w:top w:w="0" w:type="dxa"/>
            <w:bottom w:w="0" w:type="dxa"/>
          </w:tblCellMar>
        </w:tblPrEx>
        <w:tc>
          <w:tcPr>
            <w:tcW w:w="0" w:type="auto"/>
          </w:tcPr>
          <w:p w14:paraId="3F0D33AD" w14:textId="77777777" w:rsidR="00EE5146" w:rsidRDefault="00EE5146" w:rsidP="00C45BFD">
            <w:r>
              <w:t xml:space="preserve">En tant qu'habitant de </w:t>
            </w:r>
            <w:proofErr w:type="gramStart"/>
            <w:r>
              <w:t>l'immeuble,  je</w:t>
            </w:r>
            <w:proofErr w:type="gramEnd"/>
            <w:r>
              <w:t xml:space="preserve"> veux un parc, pour pouvoir admirer la beauté de la nature.</w:t>
            </w:r>
          </w:p>
        </w:tc>
      </w:tr>
      <w:tr w:rsidR="00EE5146" w14:paraId="32EE9D20" w14:textId="77777777" w:rsidTr="00C45BFD">
        <w:tblPrEx>
          <w:tblCellMar>
            <w:top w:w="0" w:type="dxa"/>
            <w:bottom w:w="0" w:type="dxa"/>
          </w:tblCellMar>
        </w:tblPrEx>
        <w:tc>
          <w:tcPr>
            <w:tcW w:w="0" w:type="auto"/>
          </w:tcPr>
          <w:p w14:paraId="03EAAA0A"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94"/>
              <w:gridCol w:w="7646"/>
            </w:tblGrid>
            <w:tr w:rsidR="00EE5146" w14:paraId="7133869B" w14:textId="77777777" w:rsidTr="00C45BFD">
              <w:tblPrEx>
                <w:tblCellMar>
                  <w:top w:w="0" w:type="dxa"/>
                  <w:bottom w:w="0" w:type="dxa"/>
                </w:tblCellMar>
              </w:tblPrEx>
              <w:tc>
                <w:tcPr>
                  <w:tcW w:w="0" w:type="auto"/>
                </w:tcPr>
                <w:p w14:paraId="5C89F8B4" w14:textId="77777777" w:rsidR="00EE5146" w:rsidRDefault="00EE5146" w:rsidP="00C45BFD">
                  <w:r>
                    <w:t>Localisation</w:t>
                  </w:r>
                </w:p>
              </w:tc>
              <w:tc>
                <w:tcPr>
                  <w:tcW w:w="0" w:type="auto"/>
                </w:tcPr>
                <w:p w14:paraId="3416FEA3" w14:textId="77777777" w:rsidR="00EE5146" w:rsidRDefault="00EE5146" w:rsidP="00C45BFD">
                  <w:r>
                    <w:t xml:space="preserve">Le parc se trouve du côté du bâtiment </w:t>
                  </w:r>
                  <w:proofErr w:type="gramStart"/>
                  <w:r>
                    <w:t>ou</w:t>
                  </w:r>
                  <w:proofErr w:type="gramEnd"/>
                  <w:r>
                    <w:t xml:space="preserve"> se trouve le magasin de voitures.</w:t>
                  </w:r>
                </w:p>
              </w:tc>
            </w:tr>
            <w:tr w:rsidR="00EE5146" w14:paraId="2148FB70" w14:textId="77777777" w:rsidTr="00C45BFD">
              <w:tblPrEx>
                <w:tblCellMar>
                  <w:top w:w="0" w:type="dxa"/>
                  <w:bottom w:w="0" w:type="dxa"/>
                </w:tblCellMar>
              </w:tblPrEx>
              <w:tc>
                <w:tcPr>
                  <w:tcW w:w="0" w:type="auto"/>
                </w:tcPr>
                <w:p w14:paraId="60BFEEE1" w14:textId="77777777" w:rsidR="00EE5146" w:rsidRDefault="00EE5146" w:rsidP="00C45BFD">
                  <w:r>
                    <w:t>Chemins</w:t>
                  </w:r>
                </w:p>
              </w:tc>
              <w:tc>
                <w:tcPr>
                  <w:tcW w:w="0" w:type="auto"/>
                </w:tcPr>
                <w:p w14:paraId="3E3C1045" w14:textId="77777777" w:rsidR="00EE5146" w:rsidRDefault="00EE5146" w:rsidP="00C45BFD">
                  <w:r>
                    <w:t>Dans le parc se situent 4 chemins en pavés représentant les 4 points cardinaux et convergeant vers le centre du parc.</w:t>
                  </w:r>
                </w:p>
              </w:tc>
            </w:tr>
            <w:tr w:rsidR="00EE5146" w14:paraId="33C4A155" w14:textId="77777777" w:rsidTr="00C45BFD">
              <w:tblPrEx>
                <w:tblCellMar>
                  <w:top w:w="0" w:type="dxa"/>
                  <w:bottom w:w="0" w:type="dxa"/>
                </w:tblCellMar>
              </w:tblPrEx>
              <w:tc>
                <w:tcPr>
                  <w:tcW w:w="0" w:type="auto"/>
                </w:tcPr>
                <w:p w14:paraId="07E2BF66" w14:textId="77777777" w:rsidR="00EE5146" w:rsidRDefault="00EE5146" w:rsidP="00C45BFD">
                  <w:proofErr w:type="gramStart"/>
                  <w:r>
                    <w:t>arrosage</w:t>
                  </w:r>
                  <w:proofErr w:type="gramEnd"/>
                </w:p>
              </w:tc>
              <w:tc>
                <w:tcPr>
                  <w:tcW w:w="0" w:type="auto"/>
                </w:tcPr>
                <w:p w14:paraId="20D55904" w14:textId="77777777" w:rsidR="00EE5146" w:rsidRDefault="00EE5146" w:rsidP="00C45BFD">
                  <w:r>
                    <w:t xml:space="preserve">Au milieu du parc, on trouve </w:t>
                  </w:r>
                  <w:proofErr w:type="gramStart"/>
                  <w:r>
                    <w:t>des jet</w:t>
                  </w:r>
                  <w:proofErr w:type="gramEnd"/>
                  <w:r>
                    <w:t xml:space="preserve"> d'arrosage.</w:t>
                  </w:r>
                </w:p>
              </w:tc>
            </w:tr>
            <w:tr w:rsidR="00EE5146" w14:paraId="7C4DD3A0" w14:textId="77777777" w:rsidTr="00C45BFD">
              <w:tblPrEx>
                <w:tblCellMar>
                  <w:top w:w="0" w:type="dxa"/>
                  <w:bottom w:w="0" w:type="dxa"/>
                </w:tblCellMar>
              </w:tblPrEx>
              <w:tc>
                <w:tcPr>
                  <w:tcW w:w="0" w:type="auto"/>
                </w:tcPr>
                <w:p w14:paraId="196DFA2C" w14:textId="77777777" w:rsidR="00EE5146" w:rsidRDefault="00EE5146" w:rsidP="00C45BFD">
                  <w:r>
                    <w:t>Arbres</w:t>
                  </w:r>
                </w:p>
              </w:tc>
              <w:tc>
                <w:tcPr>
                  <w:tcW w:w="0" w:type="auto"/>
                </w:tcPr>
                <w:p w14:paraId="2B23179E" w14:textId="77777777" w:rsidR="00EE5146" w:rsidRDefault="00EE5146" w:rsidP="00C45BFD">
                  <w:r>
                    <w:t>Dans le parc, il y a des quelques arbres qui dissimulent le centre du parc.</w:t>
                  </w:r>
                </w:p>
              </w:tc>
            </w:tr>
            <w:tr w:rsidR="00EE5146" w14:paraId="6D9B171F" w14:textId="77777777" w:rsidTr="00C45BFD">
              <w:tblPrEx>
                <w:tblCellMar>
                  <w:top w:w="0" w:type="dxa"/>
                  <w:bottom w:w="0" w:type="dxa"/>
                </w:tblCellMar>
              </w:tblPrEx>
              <w:tc>
                <w:tcPr>
                  <w:tcW w:w="0" w:type="auto"/>
                </w:tcPr>
                <w:p w14:paraId="50BC890D" w14:textId="77777777" w:rsidR="00EE5146" w:rsidRDefault="00EE5146" w:rsidP="00C45BFD">
                  <w:r>
                    <w:t>Fontaine</w:t>
                  </w:r>
                </w:p>
              </w:tc>
              <w:tc>
                <w:tcPr>
                  <w:tcW w:w="0" w:type="auto"/>
                </w:tcPr>
                <w:p w14:paraId="6BE28F29" w14:textId="77777777" w:rsidR="00EE5146" w:rsidRDefault="00EE5146" w:rsidP="00C45BFD">
                  <w:r>
                    <w:t>Au centre du parc, il y a une fontaine circulaire d'un rayon de 3m de diamètre.</w:t>
                  </w:r>
                </w:p>
              </w:tc>
            </w:tr>
            <w:tr w:rsidR="00EE5146" w14:paraId="5F52DD2E" w14:textId="77777777" w:rsidTr="00C45BFD">
              <w:tblPrEx>
                <w:tblCellMar>
                  <w:top w:w="0" w:type="dxa"/>
                  <w:bottom w:w="0" w:type="dxa"/>
                </w:tblCellMar>
              </w:tblPrEx>
              <w:tc>
                <w:tcPr>
                  <w:tcW w:w="0" w:type="auto"/>
                </w:tcPr>
                <w:p w14:paraId="71D2EA95" w14:textId="77777777" w:rsidR="00EE5146" w:rsidRDefault="00EE5146" w:rsidP="00C45BFD">
                  <w:r>
                    <w:t>Bancs</w:t>
                  </w:r>
                </w:p>
              </w:tc>
              <w:tc>
                <w:tcPr>
                  <w:tcW w:w="0" w:type="auto"/>
                </w:tcPr>
                <w:p w14:paraId="437E4CBE" w14:textId="77777777" w:rsidR="00EE5146" w:rsidRDefault="00EE5146" w:rsidP="00C45BFD">
                  <w:r>
                    <w:t>Autour de la fontaine et disposés de façon régulière, il y a 4 bancs.</w:t>
                  </w:r>
                </w:p>
              </w:tc>
            </w:tr>
            <w:tr w:rsidR="00EE5146" w14:paraId="2F359E11" w14:textId="77777777" w:rsidTr="00C45BFD">
              <w:tblPrEx>
                <w:tblCellMar>
                  <w:top w:w="0" w:type="dxa"/>
                  <w:bottom w:w="0" w:type="dxa"/>
                </w:tblCellMar>
              </w:tblPrEx>
              <w:tc>
                <w:tcPr>
                  <w:tcW w:w="0" w:type="auto"/>
                </w:tcPr>
                <w:p w14:paraId="08FC047B" w14:textId="77777777" w:rsidR="00EE5146" w:rsidRDefault="00EE5146" w:rsidP="00C45BFD">
                  <w:r>
                    <w:t>Fleurs</w:t>
                  </w:r>
                </w:p>
              </w:tc>
              <w:tc>
                <w:tcPr>
                  <w:tcW w:w="0" w:type="auto"/>
                </w:tcPr>
                <w:p w14:paraId="4744A332" w14:textId="77777777" w:rsidR="00EE5146" w:rsidRDefault="00EE5146" w:rsidP="00C45BFD">
                  <w:r>
                    <w:t>A côté des bancs, il y a des fleurs au sol.</w:t>
                  </w:r>
                </w:p>
              </w:tc>
            </w:tr>
            <w:tr w:rsidR="00EE5146" w14:paraId="1AAFC761" w14:textId="77777777" w:rsidTr="00C45BFD">
              <w:tblPrEx>
                <w:tblCellMar>
                  <w:top w:w="0" w:type="dxa"/>
                  <w:bottom w:w="0" w:type="dxa"/>
                </w:tblCellMar>
              </w:tblPrEx>
              <w:tc>
                <w:tcPr>
                  <w:tcW w:w="0" w:type="auto"/>
                </w:tcPr>
                <w:p w14:paraId="36FDB10B" w14:textId="77777777" w:rsidR="00EE5146" w:rsidRDefault="00EE5146" w:rsidP="00C45BFD">
                  <w:r>
                    <w:t>Balançoires</w:t>
                  </w:r>
                </w:p>
              </w:tc>
              <w:tc>
                <w:tcPr>
                  <w:tcW w:w="0" w:type="auto"/>
                </w:tcPr>
                <w:p w14:paraId="3D7DB5AF" w14:textId="77777777" w:rsidR="00EE5146" w:rsidRDefault="00EE5146" w:rsidP="00C45BFD">
                  <w:r>
                    <w:t xml:space="preserve">A 2 arbres différents, il y a </w:t>
                  </w:r>
                  <w:proofErr w:type="gramStart"/>
                  <w:r>
                    <w:t>une balançoires</w:t>
                  </w:r>
                  <w:proofErr w:type="gramEnd"/>
                  <w:r>
                    <w:t xml:space="preserve"> qui pend.</w:t>
                  </w:r>
                </w:p>
              </w:tc>
            </w:tr>
          </w:tbl>
          <w:p w14:paraId="64808EAE" w14:textId="77777777" w:rsidR="00EE5146" w:rsidRDefault="00EE5146" w:rsidP="00C45BFD"/>
        </w:tc>
      </w:tr>
    </w:tbl>
    <w:p w14:paraId="40682987" w14:textId="77777777" w:rsidR="00EE5146" w:rsidRDefault="00EE5146" w:rsidP="00EE5146"/>
    <w:p w14:paraId="770DED97" w14:textId="77777777" w:rsidR="00EE5146" w:rsidRDefault="00EE5146" w:rsidP="00EE5146">
      <w:pPr>
        <w:pStyle w:val="Titre3"/>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55CBC366" w14:textId="77777777" w:rsidTr="00C45BFD">
        <w:tblPrEx>
          <w:tblCellMar>
            <w:top w:w="0" w:type="dxa"/>
            <w:bottom w:w="0" w:type="dxa"/>
          </w:tblCellMar>
        </w:tblPrEx>
        <w:tc>
          <w:tcPr>
            <w:tcW w:w="0" w:type="auto"/>
          </w:tcPr>
          <w:p w14:paraId="6C60B9FB" w14:textId="77777777" w:rsidR="00EE5146" w:rsidRDefault="00EE5146" w:rsidP="00C45BFD">
            <w:r>
              <w:t xml:space="preserve">En tant que visiteur de l'immeuble Je souhaite avoir accès à une piscine </w:t>
            </w:r>
            <w:proofErr w:type="gramStart"/>
            <w:r>
              <w:t>d'intérieur  Pour</w:t>
            </w:r>
            <w:proofErr w:type="gramEnd"/>
            <w:r>
              <w:t xml:space="preserve"> pouvoir me détendre et nager</w:t>
            </w:r>
          </w:p>
        </w:tc>
      </w:tr>
      <w:tr w:rsidR="00EE5146" w14:paraId="5D15B736" w14:textId="77777777" w:rsidTr="00C45BFD">
        <w:tblPrEx>
          <w:tblCellMar>
            <w:top w:w="0" w:type="dxa"/>
            <w:bottom w:w="0" w:type="dxa"/>
          </w:tblCellMar>
        </w:tblPrEx>
        <w:tc>
          <w:tcPr>
            <w:tcW w:w="0" w:type="auto"/>
          </w:tcPr>
          <w:p w14:paraId="05140B95"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94"/>
              <w:gridCol w:w="7254"/>
            </w:tblGrid>
            <w:tr w:rsidR="00EE5146" w14:paraId="48E4F500" w14:textId="77777777" w:rsidTr="00C45BFD">
              <w:tblPrEx>
                <w:tblCellMar>
                  <w:top w:w="0" w:type="dxa"/>
                  <w:bottom w:w="0" w:type="dxa"/>
                </w:tblCellMar>
              </w:tblPrEx>
              <w:tc>
                <w:tcPr>
                  <w:tcW w:w="0" w:type="auto"/>
                </w:tcPr>
                <w:p w14:paraId="6D0CF957" w14:textId="77777777" w:rsidR="00EE5146" w:rsidRDefault="00EE5146" w:rsidP="00C45BFD">
                  <w:r>
                    <w:t>Localisation</w:t>
                  </w:r>
                </w:p>
              </w:tc>
              <w:tc>
                <w:tcPr>
                  <w:tcW w:w="0" w:type="auto"/>
                </w:tcPr>
                <w:p w14:paraId="25C670DF" w14:textId="77777777" w:rsidR="00EE5146" w:rsidRDefault="00EE5146" w:rsidP="00C45BFD">
                  <w:r>
                    <w:t>La piscine se trouve sur le toit.</w:t>
                  </w:r>
                </w:p>
              </w:tc>
            </w:tr>
            <w:tr w:rsidR="00EE5146" w14:paraId="3036F444" w14:textId="77777777" w:rsidTr="00C45BFD">
              <w:tblPrEx>
                <w:tblCellMar>
                  <w:top w:w="0" w:type="dxa"/>
                  <w:bottom w:w="0" w:type="dxa"/>
                </w:tblCellMar>
              </w:tblPrEx>
              <w:tc>
                <w:tcPr>
                  <w:tcW w:w="0" w:type="auto"/>
                </w:tcPr>
                <w:p w14:paraId="1297E09D" w14:textId="77777777" w:rsidR="00EE5146" w:rsidRDefault="00EE5146" w:rsidP="00C45BFD">
                  <w:r>
                    <w:t>Entrée</w:t>
                  </w:r>
                </w:p>
              </w:tc>
              <w:tc>
                <w:tcPr>
                  <w:tcW w:w="0" w:type="auto"/>
                </w:tcPr>
                <w:p w14:paraId="679091D1" w14:textId="77777777" w:rsidR="00EE5146" w:rsidRDefault="00EE5146" w:rsidP="00C45BFD">
                  <w:r>
                    <w:t>A l'entrée de la salle, il y a un vestiaire pour se changer</w:t>
                  </w:r>
                </w:p>
              </w:tc>
            </w:tr>
            <w:tr w:rsidR="00EE5146" w14:paraId="348B91D8" w14:textId="77777777" w:rsidTr="00C45BFD">
              <w:tblPrEx>
                <w:tblCellMar>
                  <w:top w:w="0" w:type="dxa"/>
                  <w:bottom w:w="0" w:type="dxa"/>
                </w:tblCellMar>
              </w:tblPrEx>
              <w:tc>
                <w:tcPr>
                  <w:tcW w:w="0" w:type="auto"/>
                </w:tcPr>
                <w:p w14:paraId="4745996A" w14:textId="77777777" w:rsidR="00EE5146" w:rsidRDefault="00EE5146" w:rsidP="00C45BFD">
                  <w:r>
                    <w:t>Piscine</w:t>
                  </w:r>
                </w:p>
              </w:tc>
              <w:tc>
                <w:tcPr>
                  <w:tcW w:w="0" w:type="auto"/>
                </w:tcPr>
                <w:p w14:paraId="541B40A3" w14:textId="77777777" w:rsidR="00EE5146" w:rsidRDefault="00EE5146" w:rsidP="00C45BFD">
                  <w:r>
                    <w:t>Après les vestiaires, il y a une piscine de 22 sur 22 mètres.</w:t>
                  </w:r>
                </w:p>
              </w:tc>
            </w:tr>
            <w:tr w:rsidR="00EE5146" w14:paraId="31E0EC13" w14:textId="77777777" w:rsidTr="00C45BFD">
              <w:tblPrEx>
                <w:tblCellMar>
                  <w:top w:w="0" w:type="dxa"/>
                  <w:bottom w:w="0" w:type="dxa"/>
                </w:tblCellMar>
              </w:tblPrEx>
              <w:tc>
                <w:tcPr>
                  <w:tcW w:w="0" w:type="auto"/>
                </w:tcPr>
                <w:p w14:paraId="6966E322" w14:textId="77777777" w:rsidR="00EE5146" w:rsidRDefault="00EE5146" w:rsidP="00C45BFD">
                  <w:r>
                    <w:t>Douches</w:t>
                  </w:r>
                </w:p>
              </w:tc>
              <w:tc>
                <w:tcPr>
                  <w:tcW w:w="0" w:type="auto"/>
                </w:tcPr>
                <w:p w14:paraId="2B247D20" w14:textId="77777777" w:rsidR="00EE5146" w:rsidRDefault="00EE5146" w:rsidP="00C45BFD">
                  <w:r>
                    <w:t>A côté à gauche des vestiaires, il y a des douches.</w:t>
                  </w:r>
                </w:p>
              </w:tc>
            </w:tr>
            <w:tr w:rsidR="00EE5146" w14:paraId="3920AEDB" w14:textId="77777777" w:rsidTr="00C45BFD">
              <w:tblPrEx>
                <w:tblCellMar>
                  <w:top w:w="0" w:type="dxa"/>
                  <w:bottom w:w="0" w:type="dxa"/>
                </w:tblCellMar>
              </w:tblPrEx>
              <w:tc>
                <w:tcPr>
                  <w:tcW w:w="0" w:type="auto"/>
                </w:tcPr>
                <w:p w14:paraId="1CCD5844" w14:textId="77777777" w:rsidR="00EE5146" w:rsidRDefault="00EE5146" w:rsidP="00C45BFD">
                  <w:r>
                    <w:t>Sol</w:t>
                  </w:r>
                </w:p>
              </w:tc>
              <w:tc>
                <w:tcPr>
                  <w:tcW w:w="0" w:type="auto"/>
                </w:tcPr>
                <w:p w14:paraId="0CBFE77F" w14:textId="77777777" w:rsidR="00EE5146" w:rsidRDefault="00EE5146" w:rsidP="00C45BFD">
                  <w:r>
                    <w:t>Le sol de la piscine est fait de carrelage blanc</w:t>
                  </w:r>
                </w:p>
              </w:tc>
            </w:tr>
            <w:tr w:rsidR="00EE5146" w14:paraId="102C9AF9" w14:textId="77777777" w:rsidTr="00C45BFD">
              <w:tblPrEx>
                <w:tblCellMar>
                  <w:top w:w="0" w:type="dxa"/>
                  <w:bottom w:w="0" w:type="dxa"/>
                </w:tblCellMar>
              </w:tblPrEx>
              <w:tc>
                <w:tcPr>
                  <w:tcW w:w="0" w:type="auto"/>
                </w:tcPr>
                <w:p w14:paraId="35E0D87B" w14:textId="77777777" w:rsidR="00EE5146" w:rsidRDefault="00EE5146" w:rsidP="00C45BFD">
                  <w:r>
                    <w:t>Lumières</w:t>
                  </w:r>
                </w:p>
              </w:tc>
              <w:tc>
                <w:tcPr>
                  <w:tcW w:w="0" w:type="auto"/>
                </w:tcPr>
                <w:p w14:paraId="0DDDC71F" w14:textId="77777777" w:rsidR="00EE5146" w:rsidRDefault="00EE5146" w:rsidP="00C45BFD">
                  <w:r>
                    <w:t>Il y a des lumières aux murs des douches et des vestiaires.</w:t>
                  </w:r>
                </w:p>
              </w:tc>
            </w:tr>
            <w:tr w:rsidR="00EE5146" w14:paraId="55DE6E91" w14:textId="77777777" w:rsidTr="00C45BFD">
              <w:tblPrEx>
                <w:tblCellMar>
                  <w:top w:w="0" w:type="dxa"/>
                  <w:bottom w:w="0" w:type="dxa"/>
                </w:tblCellMar>
              </w:tblPrEx>
              <w:tc>
                <w:tcPr>
                  <w:tcW w:w="0" w:type="auto"/>
                </w:tcPr>
                <w:p w14:paraId="1A420A77" w14:textId="77777777" w:rsidR="00EE5146" w:rsidRDefault="00EE5146" w:rsidP="00C45BFD">
                  <w:r>
                    <w:t>Plafond</w:t>
                  </w:r>
                </w:p>
              </w:tc>
              <w:tc>
                <w:tcPr>
                  <w:tcW w:w="0" w:type="auto"/>
                </w:tcPr>
                <w:p w14:paraId="7298400F" w14:textId="77777777" w:rsidR="00EE5146" w:rsidRDefault="00EE5146" w:rsidP="00C45BFD">
                  <w:r>
                    <w:t>Le plafond est peint en blanc</w:t>
                  </w:r>
                </w:p>
              </w:tc>
            </w:tr>
            <w:tr w:rsidR="00EE5146" w14:paraId="60342D85" w14:textId="77777777" w:rsidTr="00C45BFD">
              <w:tblPrEx>
                <w:tblCellMar>
                  <w:top w:w="0" w:type="dxa"/>
                  <w:bottom w:w="0" w:type="dxa"/>
                </w:tblCellMar>
              </w:tblPrEx>
              <w:tc>
                <w:tcPr>
                  <w:tcW w:w="0" w:type="auto"/>
                </w:tcPr>
                <w:p w14:paraId="514498E6" w14:textId="77777777" w:rsidR="00EE5146" w:rsidRDefault="00EE5146" w:rsidP="00C45BFD">
                  <w:r>
                    <w:lastRenderedPageBreak/>
                    <w:t>Transat</w:t>
                  </w:r>
                </w:p>
              </w:tc>
              <w:tc>
                <w:tcPr>
                  <w:tcW w:w="0" w:type="auto"/>
                </w:tcPr>
                <w:p w14:paraId="4FAAA2CB" w14:textId="77777777" w:rsidR="00EE5146" w:rsidRDefault="00EE5146" w:rsidP="00C45BFD">
                  <w:r>
                    <w:t>A côté de la piscine, il y a des transats pour pouvoir se reposer</w:t>
                  </w:r>
                </w:p>
              </w:tc>
            </w:tr>
            <w:tr w:rsidR="00EE5146" w14:paraId="65F34F3E" w14:textId="77777777" w:rsidTr="00C45BFD">
              <w:tblPrEx>
                <w:tblCellMar>
                  <w:top w:w="0" w:type="dxa"/>
                  <w:bottom w:w="0" w:type="dxa"/>
                </w:tblCellMar>
              </w:tblPrEx>
              <w:tc>
                <w:tcPr>
                  <w:tcW w:w="0" w:type="auto"/>
                </w:tcPr>
                <w:p w14:paraId="4CC3371C" w14:textId="77777777" w:rsidR="00EE5146" w:rsidRDefault="00EE5146" w:rsidP="00C45BFD">
                  <w:r>
                    <w:t>Porte</w:t>
                  </w:r>
                </w:p>
              </w:tc>
              <w:tc>
                <w:tcPr>
                  <w:tcW w:w="0" w:type="auto"/>
                </w:tcPr>
                <w:p w14:paraId="7826074F" w14:textId="77777777" w:rsidR="00EE5146" w:rsidRDefault="00EE5146" w:rsidP="00C45BFD">
                  <w:r>
                    <w:t>La porte des vestiaires est en bois clair.</w:t>
                  </w:r>
                </w:p>
              </w:tc>
            </w:tr>
          </w:tbl>
          <w:p w14:paraId="4233ECF1" w14:textId="77777777" w:rsidR="00EE5146" w:rsidRDefault="00EE5146" w:rsidP="00C45BFD"/>
        </w:tc>
      </w:tr>
    </w:tbl>
    <w:p w14:paraId="25226E68" w14:textId="77777777" w:rsidR="00EE5146" w:rsidRDefault="00EE5146" w:rsidP="00EE5146"/>
    <w:p w14:paraId="34F252D0" w14:textId="77777777" w:rsidR="00EE5146" w:rsidRDefault="00EE5146" w:rsidP="00EE5146">
      <w:pPr>
        <w:pStyle w:val="Titre3"/>
      </w:pPr>
      <w:proofErr w:type="spellStart"/>
      <w:proofErr w:type="gramStart"/>
      <w:r>
        <w:t>salle</w:t>
      </w:r>
      <w:proofErr w:type="gramEnd"/>
      <w:r>
        <w:t>_arcade_pizzeria</w:t>
      </w:r>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2AC3E729" w14:textId="77777777" w:rsidTr="00C45BFD">
        <w:tblPrEx>
          <w:tblCellMar>
            <w:top w:w="0" w:type="dxa"/>
            <w:bottom w:w="0" w:type="dxa"/>
          </w:tblCellMar>
        </w:tblPrEx>
        <w:tc>
          <w:tcPr>
            <w:tcW w:w="0" w:type="auto"/>
          </w:tcPr>
          <w:p w14:paraId="4F5FD6E5" w14:textId="77777777" w:rsidR="00EE5146" w:rsidRDefault="00EE5146" w:rsidP="00C45BFD">
            <w:r>
              <w:t>En tant que gérant de salle d'arcade Je veux une salle d'arcade avec une pizzeria Pour amuser et nourrir les enfants</w:t>
            </w:r>
          </w:p>
        </w:tc>
      </w:tr>
      <w:tr w:rsidR="00EE5146" w14:paraId="02AD46B1" w14:textId="77777777" w:rsidTr="00C45BFD">
        <w:tblPrEx>
          <w:tblCellMar>
            <w:top w:w="0" w:type="dxa"/>
            <w:bottom w:w="0" w:type="dxa"/>
          </w:tblCellMar>
        </w:tblPrEx>
        <w:tc>
          <w:tcPr>
            <w:tcW w:w="0" w:type="auto"/>
          </w:tcPr>
          <w:p w14:paraId="3887CCD0"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89"/>
              <w:gridCol w:w="7351"/>
            </w:tblGrid>
            <w:tr w:rsidR="00EE5146" w14:paraId="1C52BE02" w14:textId="77777777" w:rsidTr="00C45BFD">
              <w:tblPrEx>
                <w:tblCellMar>
                  <w:top w:w="0" w:type="dxa"/>
                  <w:bottom w:w="0" w:type="dxa"/>
                </w:tblCellMar>
              </w:tblPrEx>
              <w:tc>
                <w:tcPr>
                  <w:tcW w:w="0" w:type="auto"/>
                </w:tcPr>
                <w:p w14:paraId="4CC914E3" w14:textId="77777777" w:rsidR="00EE5146" w:rsidRDefault="00EE5146" w:rsidP="00C45BFD">
                  <w:r>
                    <w:t>Taille Arcade</w:t>
                  </w:r>
                </w:p>
              </w:tc>
              <w:tc>
                <w:tcPr>
                  <w:tcW w:w="0" w:type="auto"/>
                </w:tcPr>
                <w:p w14:paraId="593333B0" w14:textId="77777777" w:rsidR="00EE5146" w:rsidRDefault="00EE5146" w:rsidP="00C45BFD">
                  <w:r>
                    <w:t>Je veux une salle d'arcade comme dans le plan (voir plan etage4.png lettre A)</w:t>
                  </w:r>
                </w:p>
              </w:tc>
            </w:tr>
            <w:tr w:rsidR="00EE5146" w14:paraId="4863DFFC" w14:textId="77777777" w:rsidTr="00C45BFD">
              <w:tblPrEx>
                <w:tblCellMar>
                  <w:top w:w="0" w:type="dxa"/>
                  <w:bottom w:w="0" w:type="dxa"/>
                </w:tblCellMar>
              </w:tblPrEx>
              <w:tc>
                <w:tcPr>
                  <w:tcW w:w="0" w:type="auto"/>
                </w:tcPr>
                <w:p w14:paraId="2D5008C0" w14:textId="77777777" w:rsidR="00EE5146" w:rsidRDefault="00EE5146" w:rsidP="00C45BFD">
                  <w:r>
                    <w:t>Taille pizzeria</w:t>
                  </w:r>
                </w:p>
              </w:tc>
              <w:tc>
                <w:tcPr>
                  <w:tcW w:w="0" w:type="auto"/>
                </w:tcPr>
                <w:p w14:paraId="726C862A" w14:textId="77777777" w:rsidR="00EE5146" w:rsidRDefault="00EE5146" w:rsidP="00C45BFD">
                  <w:r>
                    <w:t>Je veux une pizzeria comme dans le plan (voir plan etage4.png lettre P)</w:t>
                  </w:r>
                </w:p>
              </w:tc>
            </w:tr>
            <w:tr w:rsidR="00EE5146" w14:paraId="0C332FDC" w14:textId="77777777" w:rsidTr="00C45BFD">
              <w:tblPrEx>
                <w:tblCellMar>
                  <w:top w:w="0" w:type="dxa"/>
                  <w:bottom w:w="0" w:type="dxa"/>
                </w:tblCellMar>
              </w:tblPrEx>
              <w:tc>
                <w:tcPr>
                  <w:tcW w:w="0" w:type="auto"/>
                </w:tcPr>
                <w:p w14:paraId="3A94A196" w14:textId="77777777" w:rsidR="00EE5146" w:rsidRDefault="00EE5146" w:rsidP="00C45BFD">
                  <w:proofErr w:type="gramStart"/>
                  <w:r>
                    <w:t>mur</w:t>
                  </w:r>
                  <w:proofErr w:type="gramEnd"/>
                  <w:r>
                    <w:t xml:space="preserve"> arcade</w:t>
                  </w:r>
                </w:p>
              </w:tc>
              <w:tc>
                <w:tcPr>
                  <w:tcW w:w="0" w:type="auto"/>
                </w:tcPr>
                <w:p w14:paraId="7307C591" w14:textId="77777777" w:rsidR="00EE5146" w:rsidRDefault="00EE5146" w:rsidP="00C45BFD">
                  <w:r>
                    <w:t>Les murs de la salle d'arcade son en texture noir</w:t>
                  </w:r>
                </w:p>
              </w:tc>
            </w:tr>
            <w:tr w:rsidR="00EE5146" w14:paraId="59B1BD0D" w14:textId="77777777" w:rsidTr="00C45BFD">
              <w:tblPrEx>
                <w:tblCellMar>
                  <w:top w:w="0" w:type="dxa"/>
                  <w:bottom w:w="0" w:type="dxa"/>
                </w:tblCellMar>
              </w:tblPrEx>
              <w:tc>
                <w:tcPr>
                  <w:tcW w:w="0" w:type="auto"/>
                </w:tcPr>
                <w:p w14:paraId="22BFB8DB" w14:textId="77777777" w:rsidR="00EE5146" w:rsidRDefault="00EE5146" w:rsidP="00C45BFD">
                  <w:proofErr w:type="gramStart"/>
                  <w:r>
                    <w:t>mur</w:t>
                  </w:r>
                  <w:proofErr w:type="gramEnd"/>
                  <w:r>
                    <w:t xml:space="preserve"> pizzeria</w:t>
                  </w:r>
                </w:p>
              </w:tc>
              <w:tc>
                <w:tcPr>
                  <w:tcW w:w="0" w:type="auto"/>
                </w:tcPr>
                <w:p w14:paraId="30236A4C" w14:textId="77777777" w:rsidR="00EE5146" w:rsidRDefault="00EE5146" w:rsidP="00C45BFD">
                  <w:r>
                    <w:t>Les murs de la pizzeria sont en brique</w:t>
                  </w:r>
                </w:p>
              </w:tc>
            </w:tr>
            <w:tr w:rsidR="00EE5146" w14:paraId="3A76CA5C" w14:textId="77777777" w:rsidTr="00C45BFD">
              <w:tblPrEx>
                <w:tblCellMar>
                  <w:top w:w="0" w:type="dxa"/>
                  <w:bottom w:w="0" w:type="dxa"/>
                </w:tblCellMar>
              </w:tblPrEx>
              <w:tc>
                <w:tcPr>
                  <w:tcW w:w="0" w:type="auto"/>
                </w:tcPr>
                <w:p w14:paraId="12AE7497" w14:textId="77777777" w:rsidR="00EE5146" w:rsidRDefault="00EE5146" w:rsidP="00C45BFD">
                  <w:r>
                    <w:t>Cuisine</w:t>
                  </w:r>
                </w:p>
              </w:tc>
              <w:tc>
                <w:tcPr>
                  <w:tcW w:w="0" w:type="auto"/>
                </w:tcPr>
                <w:p w14:paraId="49BB88AA" w14:textId="77777777" w:rsidR="00EE5146" w:rsidRDefault="00EE5146" w:rsidP="00C45BFD">
                  <w:r>
                    <w:t>Je veux une cuisine pour la pizzeria comme dans le plan (voir etage4.png lettre C)</w:t>
                  </w:r>
                </w:p>
              </w:tc>
            </w:tr>
            <w:tr w:rsidR="00EE5146" w14:paraId="11E325B0" w14:textId="77777777" w:rsidTr="00C45BFD">
              <w:tblPrEx>
                <w:tblCellMar>
                  <w:top w:w="0" w:type="dxa"/>
                  <w:bottom w:w="0" w:type="dxa"/>
                </w:tblCellMar>
              </w:tblPrEx>
              <w:tc>
                <w:tcPr>
                  <w:tcW w:w="0" w:type="auto"/>
                </w:tcPr>
                <w:p w14:paraId="7A3DF4C6" w14:textId="77777777" w:rsidR="00EE5146" w:rsidRDefault="00EE5146" w:rsidP="00C45BFD">
                  <w:r>
                    <w:t>Divertissement</w:t>
                  </w:r>
                </w:p>
              </w:tc>
              <w:tc>
                <w:tcPr>
                  <w:tcW w:w="0" w:type="auto"/>
                </w:tcPr>
                <w:p w14:paraId="35E44977" w14:textId="77777777" w:rsidR="00EE5146" w:rsidRDefault="00EE5146" w:rsidP="00C45BFD">
                  <w:r>
                    <w:t xml:space="preserve">A gauche de la porte de la salle d'arcade, il y a 3 billards, 6 </w:t>
                  </w:r>
                  <w:proofErr w:type="gramStart"/>
                  <w:r>
                    <w:t>flipper</w:t>
                  </w:r>
                  <w:proofErr w:type="gramEnd"/>
                  <w:r>
                    <w:t xml:space="preserve"> et 10 ordinateurs</w:t>
                  </w:r>
                </w:p>
              </w:tc>
            </w:tr>
            <w:tr w:rsidR="00EE5146" w14:paraId="79E52904" w14:textId="77777777" w:rsidTr="00C45BFD">
              <w:tblPrEx>
                <w:tblCellMar>
                  <w:top w:w="0" w:type="dxa"/>
                  <w:bottom w:w="0" w:type="dxa"/>
                </w:tblCellMar>
              </w:tblPrEx>
              <w:tc>
                <w:tcPr>
                  <w:tcW w:w="0" w:type="auto"/>
                </w:tcPr>
                <w:p w14:paraId="5229810A" w14:textId="77777777" w:rsidR="00EE5146" w:rsidRDefault="00EE5146" w:rsidP="00C45BFD">
                  <w:r>
                    <w:t>Table</w:t>
                  </w:r>
                </w:p>
              </w:tc>
              <w:tc>
                <w:tcPr>
                  <w:tcW w:w="0" w:type="auto"/>
                </w:tcPr>
                <w:p w14:paraId="1D484E00" w14:textId="77777777" w:rsidR="00EE5146" w:rsidRDefault="00EE5146" w:rsidP="00C45BFD">
                  <w:r>
                    <w:t>Dans la pizzeria, il y a 8 tables</w:t>
                  </w:r>
                </w:p>
              </w:tc>
            </w:tr>
            <w:tr w:rsidR="00EE5146" w14:paraId="1B1E8039" w14:textId="77777777" w:rsidTr="00C45BFD">
              <w:tblPrEx>
                <w:tblCellMar>
                  <w:top w:w="0" w:type="dxa"/>
                  <w:bottom w:w="0" w:type="dxa"/>
                </w:tblCellMar>
              </w:tblPrEx>
              <w:tc>
                <w:tcPr>
                  <w:tcW w:w="0" w:type="auto"/>
                </w:tcPr>
                <w:p w14:paraId="6763888B" w14:textId="77777777" w:rsidR="00EE5146" w:rsidRDefault="00EE5146" w:rsidP="00C45BFD">
                  <w:r>
                    <w:t>Bornes</w:t>
                  </w:r>
                </w:p>
              </w:tc>
              <w:tc>
                <w:tcPr>
                  <w:tcW w:w="0" w:type="auto"/>
                </w:tcPr>
                <w:p w14:paraId="707A33B4" w14:textId="77777777" w:rsidR="00EE5146" w:rsidRDefault="00EE5146" w:rsidP="00C45BFD">
                  <w:r>
                    <w:t xml:space="preserve">A droite de la porte de la salle d'arcade, collées </w:t>
                  </w:r>
                  <w:proofErr w:type="gramStart"/>
                  <w:r>
                    <w:t>au murs</w:t>
                  </w:r>
                  <w:proofErr w:type="gramEnd"/>
                  <w:r>
                    <w:t>, il y a des bornes d'arcade espacées de 1m chacune</w:t>
                  </w:r>
                </w:p>
              </w:tc>
            </w:tr>
            <w:tr w:rsidR="00EE5146" w14:paraId="1B93C17D" w14:textId="77777777" w:rsidTr="00C45BFD">
              <w:tblPrEx>
                <w:tblCellMar>
                  <w:top w:w="0" w:type="dxa"/>
                  <w:bottom w:w="0" w:type="dxa"/>
                </w:tblCellMar>
              </w:tblPrEx>
              <w:tc>
                <w:tcPr>
                  <w:tcW w:w="0" w:type="auto"/>
                </w:tcPr>
                <w:p w14:paraId="7C29B9AF" w14:textId="77777777" w:rsidR="00EE5146" w:rsidRDefault="00EE5146" w:rsidP="00C45BFD">
                  <w:r>
                    <w:t>Toilettes</w:t>
                  </w:r>
                </w:p>
              </w:tc>
              <w:tc>
                <w:tcPr>
                  <w:tcW w:w="0" w:type="auto"/>
                </w:tcPr>
                <w:p w14:paraId="67C56A81" w14:textId="77777777" w:rsidR="00EE5146" w:rsidRDefault="00EE5146" w:rsidP="00C45BFD">
                  <w:r>
                    <w:t>Je veux des toilettes comme sur le plan (voir plan etag4.png lettre T)</w:t>
                  </w:r>
                </w:p>
              </w:tc>
            </w:tr>
            <w:tr w:rsidR="00EE5146" w14:paraId="393E7C89" w14:textId="77777777" w:rsidTr="00C45BFD">
              <w:tblPrEx>
                <w:tblCellMar>
                  <w:top w:w="0" w:type="dxa"/>
                  <w:bottom w:w="0" w:type="dxa"/>
                </w:tblCellMar>
              </w:tblPrEx>
              <w:tc>
                <w:tcPr>
                  <w:tcW w:w="0" w:type="auto"/>
                </w:tcPr>
                <w:p w14:paraId="0E729E19" w14:textId="77777777" w:rsidR="00EE5146" w:rsidRDefault="00EE5146" w:rsidP="00C45BFD">
                  <w:proofErr w:type="gramStart"/>
                  <w:r>
                    <w:t>étage</w:t>
                  </w:r>
                  <w:proofErr w:type="gramEnd"/>
                </w:p>
              </w:tc>
              <w:tc>
                <w:tcPr>
                  <w:tcW w:w="0" w:type="auto"/>
                </w:tcPr>
                <w:p w14:paraId="5E27D5B5" w14:textId="77777777" w:rsidR="00EE5146" w:rsidRDefault="00EE5146" w:rsidP="00C45BFD">
                  <w:r>
                    <w:t>La salle d'arcade se trouve à l'étage 4</w:t>
                  </w:r>
                </w:p>
              </w:tc>
            </w:tr>
          </w:tbl>
          <w:p w14:paraId="2D3C704F" w14:textId="77777777" w:rsidR="00EE5146" w:rsidRDefault="00EE5146" w:rsidP="00C45BFD"/>
        </w:tc>
      </w:tr>
    </w:tbl>
    <w:p w14:paraId="5CD0D23D" w14:textId="77777777" w:rsidR="00EE5146" w:rsidRDefault="00EE5146" w:rsidP="00EE5146"/>
    <w:p w14:paraId="1DADE2DD" w14:textId="77777777" w:rsidR="00EE5146" w:rsidRDefault="00EE5146" w:rsidP="00EE5146"/>
    <w:p w14:paraId="32E4EEE9" w14:textId="77777777" w:rsidR="00EE5146" w:rsidRDefault="00EE5146" w:rsidP="00EE5146">
      <w:pPr>
        <w:pStyle w:val="Titre3"/>
      </w:pPr>
      <w:r>
        <w:t>Bar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1AAAFF64" w14:textId="77777777" w:rsidTr="00C45BFD">
        <w:tblPrEx>
          <w:tblCellMar>
            <w:top w:w="0" w:type="dxa"/>
            <w:bottom w:w="0" w:type="dxa"/>
          </w:tblCellMar>
        </w:tblPrEx>
        <w:tc>
          <w:tcPr>
            <w:tcW w:w="0" w:type="auto"/>
          </w:tcPr>
          <w:p w14:paraId="13AE2415" w14:textId="77777777" w:rsidR="00EE5146" w:rsidRDefault="00EE5146" w:rsidP="00C45BFD">
            <w:r>
              <w:t xml:space="preserve">En tant que </w:t>
            </w:r>
            <w:proofErr w:type="gramStart"/>
            <w:r>
              <w:t>propriétaire  Je</w:t>
            </w:r>
            <w:proofErr w:type="gramEnd"/>
            <w:r>
              <w:t xml:space="preserve"> veux un bar Afin de m'amuser</w:t>
            </w:r>
          </w:p>
        </w:tc>
      </w:tr>
      <w:tr w:rsidR="00EE5146" w14:paraId="7FC0A280" w14:textId="77777777" w:rsidTr="00C45BFD">
        <w:tblPrEx>
          <w:tblCellMar>
            <w:top w:w="0" w:type="dxa"/>
            <w:bottom w:w="0" w:type="dxa"/>
          </w:tblCellMar>
        </w:tblPrEx>
        <w:tc>
          <w:tcPr>
            <w:tcW w:w="0" w:type="auto"/>
          </w:tcPr>
          <w:p w14:paraId="2D1456ED"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17"/>
              <w:gridCol w:w="7923"/>
            </w:tblGrid>
            <w:tr w:rsidR="00EE5146" w14:paraId="357304C7" w14:textId="77777777" w:rsidTr="00C45BFD">
              <w:tblPrEx>
                <w:tblCellMar>
                  <w:top w:w="0" w:type="dxa"/>
                  <w:bottom w:w="0" w:type="dxa"/>
                </w:tblCellMar>
              </w:tblPrEx>
              <w:tc>
                <w:tcPr>
                  <w:tcW w:w="0" w:type="auto"/>
                </w:tcPr>
                <w:p w14:paraId="00579366" w14:textId="77777777" w:rsidR="00EE5146" w:rsidRDefault="00EE5146" w:rsidP="00C45BFD">
                  <w:r>
                    <w:t>Etage</w:t>
                  </w:r>
                </w:p>
              </w:tc>
              <w:tc>
                <w:tcPr>
                  <w:tcW w:w="0" w:type="auto"/>
                </w:tcPr>
                <w:p w14:paraId="3ABE669A" w14:textId="77777777" w:rsidR="00EE5146" w:rsidRDefault="00EE5146" w:rsidP="00C45BFD">
                  <w:proofErr w:type="gramStart"/>
                  <w:r>
                    <w:t>au</w:t>
                  </w:r>
                  <w:proofErr w:type="gramEnd"/>
                  <w:r>
                    <w:t xml:space="preserve"> 3 -ème  étage, je vois un bar entre le terrain de five et le locale de tournage</w:t>
                  </w:r>
                </w:p>
              </w:tc>
            </w:tr>
            <w:tr w:rsidR="00EE5146" w14:paraId="696131DD" w14:textId="77777777" w:rsidTr="00C45BFD">
              <w:tblPrEx>
                <w:tblCellMar>
                  <w:top w:w="0" w:type="dxa"/>
                  <w:bottom w:w="0" w:type="dxa"/>
                </w:tblCellMar>
              </w:tblPrEx>
              <w:tc>
                <w:tcPr>
                  <w:tcW w:w="0" w:type="auto"/>
                </w:tcPr>
                <w:p w14:paraId="188B1E90" w14:textId="77777777" w:rsidR="00EE5146" w:rsidRDefault="00EE5146" w:rsidP="00C45BFD">
                  <w:r>
                    <w:t>Entrée</w:t>
                  </w:r>
                </w:p>
              </w:tc>
              <w:tc>
                <w:tcPr>
                  <w:tcW w:w="0" w:type="auto"/>
                </w:tcPr>
                <w:p w14:paraId="2C202CBE" w14:textId="77777777" w:rsidR="00EE5146" w:rsidRDefault="00EE5146" w:rsidP="00C45BFD">
                  <w:proofErr w:type="spellStart"/>
                  <w:proofErr w:type="gramStart"/>
                  <w:r>
                    <w:t>a</w:t>
                  </w:r>
                  <w:proofErr w:type="spellEnd"/>
                  <w:proofErr w:type="gramEnd"/>
                  <w:r>
                    <w:t xml:space="preserve"> l'entrée du bar, il y a une porte en bois</w:t>
                  </w:r>
                </w:p>
              </w:tc>
            </w:tr>
            <w:tr w:rsidR="00EE5146" w14:paraId="4A7A2F72" w14:textId="77777777" w:rsidTr="00C45BFD">
              <w:tblPrEx>
                <w:tblCellMar>
                  <w:top w:w="0" w:type="dxa"/>
                  <w:bottom w:w="0" w:type="dxa"/>
                </w:tblCellMar>
              </w:tblPrEx>
              <w:tc>
                <w:tcPr>
                  <w:tcW w:w="0" w:type="auto"/>
                </w:tcPr>
                <w:p w14:paraId="50C2D801" w14:textId="77777777" w:rsidR="00EE5146" w:rsidRDefault="00EE5146" w:rsidP="00C45BFD">
                  <w:r>
                    <w:t>Table</w:t>
                  </w:r>
                </w:p>
              </w:tc>
              <w:tc>
                <w:tcPr>
                  <w:tcW w:w="0" w:type="auto"/>
                </w:tcPr>
                <w:p w14:paraId="5DE58DB5" w14:textId="77777777" w:rsidR="00EE5146" w:rsidRDefault="00EE5146" w:rsidP="00C45BFD">
                  <w:r>
                    <w:t xml:space="preserve">Dans le bar, il y a 2 </w:t>
                  </w:r>
                  <w:proofErr w:type="gramStart"/>
                  <w:r>
                    <w:t>table</w:t>
                  </w:r>
                  <w:proofErr w:type="gramEnd"/>
                  <w:r>
                    <w:t xml:space="preserve"> dans le </w:t>
                  </w:r>
                  <w:proofErr w:type="spellStart"/>
                  <w:r>
                    <w:t>coté</w:t>
                  </w:r>
                  <w:proofErr w:type="spellEnd"/>
                  <w:r>
                    <w:t xml:space="preserve"> gauche</w:t>
                  </w:r>
                </w:p>
              </w:tc>
            </w:tr>
            <w:tr w:rsidR="00EE5146" w14:paraId="0AD9D00E" w14:textId="77777777" w:rsidTr="00C45BFD">
              <w:tblPrEx>
                <w:tblCellMar>
                  <w:top w:w="0" w:type="dxa"/>
                  <w:bottom w:w="0" w:type="dxa"/>
                </w:tblCellMar>
              </w:tblPrEx>
              <w:tc>
                <w:tcPr>
                  <w:tcW w:w="0" w:type="auto"/>
                </w:tcPr>
                <w:p w14:paraId="4C7B0852" w14:textId="77777777" w:rsidR="00EE5146" w:rsidRDefault="00EE5146" w:rsidP="00C45BFD">
                  <w:proofErr w:type="gramStart"/>
                  <w:r>
                    <w:t>pilier</w:t>
                  </w:r>
                  <w:proofErr w:type="gramEnd"/>
                </w:p>
              </w:tc>
              <w:tc>
                <w:tcPr>
                  <w:tcW w:w="0" w:type="auto"/>
                </w:tcPr>
                <w:p w14:paraId="26FB1ED0" w14:textId="77777777" w:rsidR="00EE5146" w:rsidRDefault="00EE5146" w:rsidP="00C45BFD">
                  <w:r>
                    <w:t>Au centre de la pièce, il y a un piler en bois</w:t>
                  </w:r>
                </w:p>
              </w:tc>
            </w:tr>
            <w:tr w:rsidR="00EE5146" w14:paraId="726DF299" w14:textId="77777777" w:rsidTr="00C45BFD">
              <w:tblPrEx>
                <w:tblCellMar>
                  <w:top w:w="0" w:type="dxa"/>
                  <w:bottom w:w="0" w:type="dxa"/>
                </w:tblCellMar>
              </w:tblPrEx>
              <w:tc>
                <w:tcPr>
                  <w:tcW w:w="0" w:type="auto"/>
                </w:tcPr>
                <w:p w14:paraId="610F6F4B" w14:textId="77777777" w:rsidR="00EE5146" w:rsidRDefault="00EE5146" w:rsidP="00C45BFD">
                  <w:r>
                    <w:t>Fléchette</w:t>
                  </w:r>
                </w:p>
              </w:tc>
              <w:tc>
                <w:tcPr>
                  <w:tcW w:w="0" w:type="auto"/>
                </w:tcPr>
                <w:p w14:paraId="282D71A8" w14:textId="77777777" w:rsidR="00EE5146" w:rsidRDefault="00EE5146" w:rsidP="00C45BFD">
                  <w:proofErr w:type="gramStart"/>
                  <w:r>
                    <w:t>Au pilier centrale</w:t>
                  </w:r>
                  <w:proofErr w:type="gramEnd"/>
                  <w:r>
                    <w:t>, il y a un jeu de fléchette</w:t>
                  </w:r>
                </w:p>
              </w:tc>
            </w:tr>
            <w:tr w:rsidR="00EE5146" w14:paraId="2E517CBF" w14:textId="77777777" w:rsidTr="00C45BFD">
              <w:tblPrEx>
                <w:tblCellMar>
                  <w:top w:w="0" w:type="dxa"/>
                  <w:bottom w:w="0" w:type="dxa"/>
                </w:tblCellMar>
              </w:tblPrEx>
              <w:tc>
                <w:tcPr>
                  <w:tcW w:w="0" w:type="auto"/>
                </w:tcPr>
                <w:p w14:paraId="7F00DD1A" w14:textId="77777777" w:rsidR="00EE5146" w:rsidRDefault="00EE5146" w:rsidP="00C45BFD">
                  <w:proofErr w:type="gramStart"/>
                  <w:r>
                    <w:t>comptoir</w:t>
                  </w:r>
                  <w:proofErr w:type="gramEnd"/>
                </w:p>
              </w:tc>
              <w:tc>
                <w:tcPr>
                  <w:tcW w:w="0" w:type="auto"/>
                </w:tcPr>
                <w:p w14:paraId="5F2F22A8" w14:textId="77777777" w:rsidR="00EE5146" w:rsidRDefault="00EE5146" w:rsidP="00C45BFD">
                  <w:r>
                    <w:t xml:space="preserve">Dans le </w:t>
                  </w:r>
                  <w:proofErr w:type="spellStart"/>
                  <w:r>
                    <w:t>coté</w:t>
                  </w:r>
                  <w:proofErr w:type="spellEnd"/>
                  <w:r>
                    <w:t xml:space="preserve"> droit de la pièce, il y a un comptoir d 1m50 de long</w:t>
                  </w:r>
                </w:p>
              </w:tc>
            </w:tr>
            <w:tr w:rsidR="00EE5146" w14:paraId="6823E362" w14:textId="77777777" w:rsidTr="00C45BFD">
              <w:tblPrEx>
                <w:tblCellMar>
                  <w:top w:w="0" w:type="dxa"/>
                  <w:bottom w:w="0" w:type="dxa"/>
                </w:tblCellMar>
              </w:tblPrEx>
              <w:tc>
                <w:tcPr>
                  <w:tcW w:w="0" w:type="auto"/>
                </w:tcPr>
                <w:p w14:paraId="072B6C94" w14:textId="77777777" w:rsidR="00EE5146" w:rsidRDefault="00EE5146" w:rsidP="00C45BFD">
                  <w:proofErr w:type="gramStart"/>
                  <w:r>
                    <w:t>étagère</w:t>
                  </w:r>
                  <w:proofErr w:type="gramEnd"/>
                </w:p>
              </w:tc>
              <w:tc>
                <w:tcPr>
                  <w:tcW w:w="0" w:type="auto"/>
                </w:tcPr>
                <w:p w14:paraId="27F11E4B" w14:textId="77777777" w:rsidR="00EE5146" w:rsidRDefault="00EE5146" w:rsidP="00C45BFD">
                  <w:proofErr w:type="gramStart"/>
                  <w:r>
                    <w:t>derrière</w:t>
                  </w:r>
                  <w:proofErr w:type="gramEnd"/>
                  <w:r>
                    <w:t xml:space="preserve"> le comptoir, il y a une étagère pour ranger des bouteilles</w:t>
                  </w:r>
                </w:p>
              </w:tc>
            </w:tr>
            <w:tr w:rsidR="00EE5146" w14:paraId="327CE77B" w14:textId="77777777" w:rsidTr="00C45BFD">
              <w:tblPrEx>
                <w:tblCellMar>
                  <w:top w:w="0" w:type="dxa"/>
                  <w:bottom w:w="0" w:type="dxa"/>
                </w:tblCellMar>
              </w:tblPrEx>
              <w:tc>
                <w:tcPr>
                  <w:tcW w:w="0" w:type="auto"/>
                </w:tcPr>
                <w:p w14:paraId="43D71306" w14:textId="77777777" w:rsidR="00EE5146" w:rsidRDefault="00EE5146" w:rsidP="00C45BFD">
                  <w:proofErr w:type="gramStart"/>
                  <w:r>
                    <w:t>tabouret</w:t>
                  </w:r>
                  <w:proofErr w:type="gramEnd"/>
                </w:p>
              </w:tc>
              <w:tc>
                <w:tcPr>
                  <w:tcW w:w="0" w:type="auto"/>
                </w:tcPr>
                <w:p w14:paraId="2D01A0A7" w14:textId="77777777" w:rsidR="00EE5146" w:rsidRDefault="00EE5146" w:rsidP="00C45BFD">
                  <w:proofErr w:type="gramStart"/>
                  <w:r>
                    <w:t>autour</w:t>
                  </w:r>
                  <w:proofErr w:type="gramEnd"/>
                  <w:r>
                    <w:t xml:space="preserve"> des table et devant le comptoir, il y 2 tabourets </w:t>
                  </w:r>
                  <w:proofErr w:type="spellStart"/>
                  <w:r>
                    <w:t>a</w:t>
                  </w:r>
                  <w:proofErr w:type="spellEnd"/>
                  <w:r>
                    <w:t xml:space="preserve"> chaque fois</w:t>
                  </w:r>
                </w:p>
              </w:tc>
            </w:tr>
            <w:tr w:rsidR="00EE5146" w14:paraId="30992A7E" w14:textId="77777777" w:rsidTr="00C45BFD">
              <w:tblPrEx>
                <w:tblCellMar>
                  <w:top w:w="0" w:type="dxa"/>
                  <w:bottom w:w="0" w:type="dxa"/>
                </w:tblCellMar>
              </w:tblPrEx>
              <w:tc>
                <w:tcPr>
                  <w:tcW w:w="0" w:type="auto"/>
                </w:tcPr>
                <w:p w14:paraId="7CC93817" w14:textId="77777777" w:rsidR="00EE5146" w:rsidRDefault="00EE5146" w:rsidP="00C45BFD">
                  <w:r>
                    <w:t>Espace</w:t>
                  </w:r>
                </w:p>
              </w:tc>
              <w:tc>
                <w:tcPr>
                  <w:tcW w:w="0" w:type="auto"/>
                </w:tcPr>
                <w:p w14:paraId="4E79C576" w14:textId="77777777" w:rsidR="00EE5146" w:rsidRDefault="00EE5146" w:rsidP="00C45BFD">
                  <w:proofErr w:type="gramStart"/>
                  <w:r>
                    <w:t>l'emplacement</w:t>
                  </w:r>
                  <w:proofErr w:type="gramEnd"/>
                  <w:r>
                    <w:t xml:space="preserve"> de la pièce, doit être collé au terrain de five et avoir un espace entre le bar et le local de tournage</w:t>
                  </w:r>
                </w:p>
              </w:tc>
            </w:tr>
            <w:tr w:rsidR="00EE5146" w14:paraId="743551A1" w14:textId="77777777" w:rsidTr="00C45BFD">
              <w:tblPrEx>
                <w:tblCellMar>
                  <w:top w:w="0" w:type="dxa"/>
                  <w:bottom w:w="0" w:type="dxa"/>
                </w:tblCellMar>
              </w:tblPrEx>
              <w:tc>
                <w:tcPr>
                  <w:tcW w:w="0" w:type="auto"/>
                </w:tcPr>
                <w:p w14:paraId="7EFFE974" w14:textId="77777777" w:rsidR="00EE5146" w:rsidRDefault="00EE5146" w:rsidP="00C45BFD">
                  <w:r>
                    <w:t>Sol</w:t>
                  </w:r>
                </w:p>
              </w:tc>
              <w:tc>
                <w:tcPr>
                  <w:tcW w:w="0" w:type="auto"/>
                </w:tcPr>
                <w:p w14:paraId="3AAC047F" w14:textId="77777777" w:rsidR="00EE5146" w:rsidRDefault="00EE5146" w:rsidP="00C45BFD">
                  <w:proofErr w:type="gramStart"/>
                  <w:r>
                    <w:t>le</w:t>
                  </w:r>
                  <w:proofErr w:type="gramEnd"/>
                  <w:r>
                    <w:t xml:space="preserve"> sol du bar, doit être en bois</w:t>
                  </w:r>
                </w:p>
              </w:tc>
            </w:tr>
          </w:tbl>
          <w:p w14:paraId="3C8970FE" w14:textId="77777777" w:rsidR="00EE5146" w:rsidRDefault="00EE5146" w:rsidP="00C45BFD"/>
        </w:tc>
      </w:tr>
    </w:tbl>
    <w:p w14:paraId="1C270DBA" w14:textId="77777777" w:rsidR="00EE5146" w:rsidRDefault="00EE5146" w:rsidP="00EE5146"/>
    <w:p w14:paraId="21464A8D" w14:textId="77777777" w:rsidR="00EE5146" w:rsidRDefault="00EE5146" w:rsidP="00EE5146">
      <w:pPr>
        <w:pStyle w:val="Titre3"/>
      </w:pPr>
      <w:r>
        <w:lastRenderedPageBreak/>
        <w:t>Bar Japonais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379ED87C" w14:textId="77777777" w:rsidTr="00C45BFD">
        <w:tblPrEx>
          <w:tblCellMar>
            <w:top w:w="0" w:type="dxa"/>
            <w:bottom w:w="0" w:type="dxa"/>
          </w:tblCellMar>
        </w:tblPrEx>
        <w:tc>
          <w:tcPr>
            <w:tcW w:w="0" w:type="auto"/>
          </w:tcPr>
          <w:p w14:paraId="20A6BC9F" w14:textId="77777777" w:rsidR="00EE5146" w:rsidRDefault="00EE5146" w:rsidP="00C45BFD">
            <w:r>
              <w:t xml:space="preserve">En tant que fan de la nourriture </w:t>
            </w:r>
            <w:proofErr w:type="gramStart"/>
            <w:r>
              <w:t>japonaise  Je</w:t>
            </w:r>
            <w:proofErr w:type="gramEnd"/>
            <w:r>
              <w:t xml:space="preserve"> veux un bar japonais Pour pouvoir manger mes plats japonais préférés</w:t>
            </w:r>
          </w:p>
        </w:tc>
      </w:tr>
      <w:tr w:rsidR="00EE5146" w14:paraId="7C7C7229" w14:textId="77777777" w:rsidTr="00C45BFD">
        <w:tblPrEx>
          <w:tblCellMar>
            <w:top w:w="0" w:type="dxa"/>
            <w:bottom w:w="0" w:type="dxa"/>
          </w:tblCellMar>
        </w:tblPrEx>
        <w:tc>
          <w:tcPr>
            <w:tcW w:w="0" w:type="auto"/>
          </w:tcPr>
          <w:p w14:paraId="63E3D3C7" w14:textId="77777777" w:rsidR="00EE5146" w:rsidRDefault="00EE5146" w:rsidP="00C45BFD">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50"/>
              <w:gridCol w:w="7390"/>
            </w:tblGrid>
            <w:tr w:rsidR="00EE5146" w14:paraId="7E173253" w14:textId="77777777" w:rsidTr="00C45BFD">
              <w:tblPrEx>
                <w:tblCellMar>
                  <w:top w:w="0" w:type="dxa"/>
                  <w:bottom w:w="0" w:type="dxa"/>
                </w:tblCellMar>
              </w:tblPrEx>
              <w:tc>
                <w:tcPr>
                  <w:tcW w:w="0" w:type="auto"/>
                </w:tcPr>
                <w:p w14:paraId="3640651E" w14:textId="77777777" w:rsidR="00EE5146" w:rsidRDefault="00EE5146" w:rsidP="00C45BFD">
                  <w:r>
                    <w:t>Entrée</w:t>
                  </w:r>
                </w:p>
              </w:tc>
              <w:tc>
                <w:tcPr>
                  <w:tcW w:w="0" w:type="auto"/>
                </w:tcPr>
                <w:p w14:paraId="5F73F1FC" w14:textId="77777777" w:rsidR="00EE5146" w:rsidRDefault="00EE5146" w:rsidP="00C45BFD">
                  <w:r>
                    <w:t xml:space="preserve">En sortant </w:t>
                  </w:r>
                  <w:proofErr w:type="gramStart"/>
                  <w:r>
                    <w:t>des escalier nord</w:t>
                  </w:r>
                  <w:proofErr w:type="gramEnd"/>
                  <w:r>
                    <w:t>, sur la droite, je vois l'entrée du bar japonais (voir le plan)</w:t>
                  </w:r>
                </w:p>
              </w:tc>
            </w:tr>
            <w:tr w:rsidR="00EE5146" w14:paraId="56F09D07" w14:textId="77777777" w:rsidTr="00C45BFD">
              <w:tblPrEx>
                <w:tblCellMar>
                  <w:top w:w="0" w:type="dxa"/>
                  <w:bottom w:w="0" w:type="dxa"/>
                </w:tblCellMar>
              </w:tblPrEx>
              <w:tc>
                <w:tcPr>
                  <w:tcW w:w="0" w:type="auto"/>
                </w:tcPr>
                <w:p w14:paraId="5AF29BED" w14:textId="77777777" w:rsidR="00EE5146" w:rsidRDefault="00EE5146" w:rsidP="00C45BFD">
                  <w:r>
                    <w:t>Taille</w:t>
                  </w:r>
                </w:p>
              </w:tc>
              <w:tc>
                <w:tcPr>
                  <w:tcW w:w="0" w:type="auto"/>
                </w:tcPr>
                <w:p w14:paraId="2854C404" w14:textId="77777777" w:rsidR="00EE5146" w:rsidRDefault="00EE5146" w:rsidP="00C45BFD">
                  <w:r>
                    <w:t>Le bar fait 27 m2</w:t>
                  </w:r>
                </w:p>
              </w:tc>
            </w:tr>
            <w:tr w:rsidR="00EE5146" w14:paraId="2E8D2C4A" w14:textId="77777777" w:rsidTr="00C45BFD">
              <w:tblPrEx>
                <w:tblCellMar>
                  <w:top w:w="0" w:type="dxa"/>
                  <w:bottom w:w="0" w:type="dxa"/>
                </w:tblCellMar>
              </w:tblPrEx>
              <w:tc>
                <w:tcPr>
                  <w:tcW w:w="0" w:type="auto"/>
                </w:tcPr>
                <w:p w14:paraId="67C4EBA2" w14:textId="77777777" w:rsidR="00EE5146" w:rsidRDefault="00EE5146" w:rsidP="00C45BFD">
                  <w:r>
                    <w:t>Comptoir</w:t>
                  </w:r>
                </w:p>
              </w:tc>
              <w:tc>
                <w:tcPr>
                  <w:tcW w:w="0" w:type="auto"/>
                </w:tcPr>
                <w:p w14:paraId="08909ABE" w14:textId="77777777" w:rsidR="00EE5146" w:rsidRDefault="00EE5146" w:rsidP="00C45BFD">
                  <w:r>
                    <w:t>En entrant, dans le fond du bar, je vois un comptoir avec la cuisine derrière. La distance qui sépare l'entrée au bar est de 4,5 m</w:t>
                  </w:r>
                </w:p>
              </w:tc>
            </w:tr>
            <w:tr w:rsidR="00EE5146" w14:paraId="011C797D" w14:textId="77777777" w:rsidTr="00C45BFD">
              <w:tblPrEx>
                <w:tblCellMar>
                  <w:top w:w="0" w:type="dxa"/>
                  <w:bottom w:w="0" w:type="dxa"/>
                </w:tblCellMar>
              </w:tblPrEx>
              <w:tc>
                <w:tcPr>
                  <w:tcW w:w="0" w:type="auto"/>
                </w:tcPr>
                <w:p w14:paraId="78E8CE5F" w14:textId="77777777" w:rsidR="00EE5146" w:rsidRDefault="00EE5146" w:rsidP="00C45BFD">
                  <w:r>
                    <w:t>Table</w:t>
                  </w:r>
                </w:p>
              </w:tc>
              <w:tc>
                <w:tcPr>
                  <w:tcW w:w="0" w:type="auto"/>
                </w:tcPr>
                <w:p w14:paraId="16421B42" w14:textId="77777777" w:rsidR="00EE5146" w:rsidRDefault="00EE5146" w:rsidP="00C45BFD">
                  <w:r>
                    <w:t>Dans l'espace qui sépare le bar à l'entrée, je vois 2 tables pour deux personnes</w:t>
                  </w:r>
                </w:p>
              </w:tc>
            </w:tr>
            <w:tr w:rsidR="00EE5146" w14:paraId="33197AD5" w14:textId="77777777" w:rsidTr="00C45BFD">
              <w:tblPrEx>
                <w:tblCellMar>
                  <w:top w:w="0" w:type="dxa"/>
                  <w:bottom w:w="0" w:type="dxa"/>
                </w:tblCellMar>
              </w:tblPrEx>
              <w:tc>
                <w:tcPr>
                  <w:tcW w:w="0" w:type="auto"/>
                </w:tcPr>
                <w:p w14:paraId="3C6D60F7" w14:textId="77777777" w:rsidR="00EE5146" w:rsidRDefault="00EE5146" w:rsidP="00C45BFD">
                  <w:r>
                    <w:t>Affaire sur les tables</w:t>
                  </w:r>
                </w:p>
              </w:tc>
              <w:tc>
                <w:tcPr>
                  <w:tcW w:w="0" w:type="auto"/>
                </w:tcPr>
                <w:p w14:paraId="4B2DB22E" w14:textId="77777777" w:rsidR="00EE5146" w:rsidRDefault="00EE5146" w:rsidP="00C45BFD">
                  <w:r>
                    <w:t xml:space="preserve">Sur </w:t>
                  </w:r>
                  <w:proofErr w:type="gramStart"/>
                  <w:r>
                    <w:t>une tables</w:t>
                  </w:r>
                  <w:proofErr w:type="gramEnd"/>
                  <w:r>
                    <w:t>, je vois deux couteaux, deux fourchettes, deux verres et deux assiettes.</w:t>
                  </w:r>
                </w:p>
              </w:tc>
            </w:tr>
            <w:tr w:rsidR="00EE5146" w14:paraId="1C4DDFE8" w14:textId="77777777" w:rsidTr="00C45BFD">
              <w:tblPrEx>
                <w:tblCellMar>
                  <w:top w:w="0" w:type="dxa"/>
                  <w:bottom w:w="0" w:type="dxa"/>
                </w:tblCellMar>
              </w:tblPrEx>
              <w:tc>
                <w:tcPr>
                  <w:tcW w:w="0" w:type="auto"/>
                </w:tcPr>
                <w:p w14:paraId="738A1B56" w14:textId="77777777" w:rsidR="00EE5146" w:rsidRDefault="00EE5146" w:rsidP="00C45BFD">
                  <w:r>
                    <w:t>Mur</w:t>
                  </w:r>
                </w:p>
              </w:tc>
              <w:tc>
                <w:tcPr>
                  <w:tcW w:w="0" w:type="auto"/>
                </w:tcPr>
                <w:p w14:paraId="1447A9E8" w14:textId="77777777" w:rsidR="00EE5146" w:rsidRDefault="00EE5146" w:rsidP="00C45BFD">
                  <w:r>
                    <w:t>Les murs sont en briques</w:t>
                  </w:r>
                </w:p>
              </w:tc>
            </w:tr>
            <w:tr w:rsidR="00EE5146" w14:paraId="4E9543FB" w14:textId="77777777" w:rsidTr="00C45BFD">
              <w:tblPrEx>
                <w:tblCellMar>
                  <w:top w:w="0" w:type="dxa"/>
                  <w:bottom w:w="0" w:type="dxa"/>
                </w:tblCellMar>
              </w:tblPrEx>
              <w:tc>
                <w:tcPr>
                  <w:tcW w:w="0" w:type="auto"/>
                </w:tcPr>
                <w:p w14:paraId="72938AB7" w14:textId="77777777" w:rsidR="00EE5146" w:rsidRDefault="00EE5146" w:rsidP="00C45BFD">
                  <w:r>
                    <w:t>Plantes</w:t>
                  </w:r>
                </w:p>
              </w:tc>
              <w:tc>
                <w:tcPr>
                  <w:tcW w:w="0" w:type="auto"/>
                </w:tcPr>
                <w:p w14:paraId="213D7A9B" w14:textId="77777777" w:rsidR="00EE5146" w:rsidRDefault="00EE5146" w:rsidP="00C45BFD">
                  <w:r>
                    <w:t>Sur les côtés de l'entrée, vers l'extérieur, je vois deux pots de plantes.</w:t>
                  </w:r>
                </w:p>
              </w:tc>
            </w:tr>
            <w:tr w:rsidR="00EE5146" w14:paraId="30490DE2" w14:textId="77777777" w:rsidTr="00C45BFD">
              <w:tblPrEx>
                <w:tblCellMar>
                  <w:top w:w="0" w:type="dxa"/>
                  <w:bottom w:w="0" w:type="dxa"/>
                </w:tblCellMar>
              </w:tblPrEx>
              <w:tc>
                <w:tcPr>
                  <w:tcW w:w="0" w:type="auto"/>
                </w:tcPr>
                <w:p w14:paraId="4F5DCC73" w14:textId="77777777" w:rsidR="00EE5146" w:rsidRDefault="00EE5146" w:rsidP="00C45BFD">
                  <w:r>
                    <w:t>Lampe</w:t>
                  </w:r>
                </w:p>
              </w:tc>
              <w:tc>
                <w:tcPr>
                  <w:tcW w:w="0" w:type="auto"/>
                </w:tcPr>
                <w:p w14:paraId="5C793091" w14:textId="77777777" w:rsidR="00EE5146" w:rsidRDefault="00EE5146" w:rsidP="00C45BFD">
                  <w:r>
                    <w:t>Sur le plafond, je vois une lampe</w:t>
                  </w:r>
                </w:p>
              </w:tc>
            </w:tr>
            <w:tr w:rsidR="00EE5146" w14:paraId="58309BAC" w14:textId="77777777" w:rsidTr="00C45BFD">
              <w:tblPrEx>
                <w:tblCellMar>
                  <w:top w:w="0" w:type="dxa"/>
                  <w:bottom w:w="0" w:type="dxa"/>
                </w:tblCellMar>
              </w:tblPrEx>
              <w:tc>
                <w:tcPr>
                  <w:tcW w:w="0" w:type="auto"/>
                </w:tcPr>
                <w:p w14:paraId="7DA65D75" w14:textId="77777777" w:rsidR="00EE5146" w:rsidRDefault="00EE5146" w:rsidP="00C45BFD">
                  <w:proofErr w:type="gramStart"/>
                  <w:r>
                    <w:t>étage</w:t>
                  </w:r>
                  <w:proofErr w:type="gramEnd"/>
                </w:p>
              </w:tc>
              <w:tc>
                <w:tcPr>
                  <w:tcW w:w="0" w:type="auto"/>
                </w:tcPr>
                <w:p w14:paraId="725C40D8" w14:textId="77777777" w:rsidR="00EE5146" w:rsidRDefault="00EE5146" w:rsidP="00C45BFD">
                  <w:r>
                    <w:t xml:space="preserve">Le bar se situe au 3 </w:t>
                  </w:r>
                  <w:proofErr w:type="spellStart"/>
                  <w:r>
                    <w:t>eme</w:t>
                  </w:r>
                  <w:proofErr w:type="spellEnd"/>
                  <w:r>
                    <w:t xml:space="preserve"> étage</w:t>
                  </w:r>
                </w:p>
              </w:tc>
            </w:tr>
          </w:tbl>
          <w:p w14:paraId="5BD10367" w14:textId="77777777" w:rsidR="00EE5146" w:rsidRDefault="00EE5146" w:rsidP="00C45BFD"/>
        </w:tc>
      </w:tr>
    </w:tbl>
    <w:p w14:paraId="4D3496BD" w14:textId="77777777" w:rsidR="00EE5146" w:rsidRDefault="00EE5146" w:rsidP="00EE5146"/>
    <w:p w14:paraId="15829DA6" w14:textId="77777777" w:rsidR="00156118" w:rsidRDefault="00156118" w:rsidP="00156118"/>
    <w:p w14:paraId="4EE6B103" w14:textId="77777777" w:rsidR="00194A44" w:rsidRPr="004B0B49" w:rsidRDefault="00194A44" w:rsidP="004B0B49">
      <w:pPr>
        <w:pStyle w:val="Titre"/>
        <w:rPr>
          <w:rStyle w:val="lev"/>
        </w:rPr>
      </w:pPr>
    </w:p>
    <w:p w14:paraId="0321936A" w14:textId="77777777" w:rsidR="00A400FD" w:rsidRDefault="004B0B49" w:rsidP="009A4ACD">
      <w:pPr>
        <w:pStyle w:val="Titre2"/>
      </w:pPr>
      <w:bookmarkStart w:id="19" w:name="_Toc160444463"/>
      <w:r>
        <w:t>Proposition</w:t>
      </w:r>
      <w:bookmarkEnd w:id="19"/>
    </w:p>
    <w:p w14:paraId="3A20FC63" w14:textId="3AB8400A" w:rsidR="004B0B49" w:rsidRDefault="00C2644C" w:rsidP="004B0B49">
      <w:pPr>
        <w:pStyle w:val="Titre3"/>
      </w:pPr>
      <w:r>
        <w:t>Bar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4B0B49" w14:paraId="21F67DEA" w14:textId="77777777" w:rsidTr="00F834AC">
        <w:tc>
          <w:tcPr>
            <w:tcW w:w="0" w:type="auto"/>
          </w:tcPr>
          <w:p w14:paraId="1E7F2242" w14:textId="77777777" w:rsidR="004B0B49" w:rsidRDefault="004B0B49" w:rsidP="00F834AC">
            <w:r>
              <w:t xml:space="preserve">En tant que </w:t>
            </w:r>
            <w:proofErr w:type="spellStart"/>
            <w:r>
              <w:t>proprietaire</w:t>
            </w:r>
            <w:proofErr w:type="spellEnd"/>
            <w:r>
              <w:t xml:space="preserve"> </w:t>
            </w:r>
          </w:p>
          <w:p w14:paraId="0E52029D" w14:textId="77777777" w:rsidR="004B0B49" w:rsidRDefault="004B0B49" w:rsidP="00F834AC">
            <w:r>
              <w:t>Je veux un bar</w:t>
            </w:r>
          </w:p>
          <w:p w14:paraId="7B3B0332" w14:textId="77777777" w:rsidR="004B0B49" w:rsidRDefault="004B0B49" w:rsidP="00F834AC">
            <w:r>
              <w:t xml:space="preserve">Afin de m’amuser </w:t>
            </w:r>
          </w:p>
        </w:tc>
      </w:tr>
      <w:tr w:rsidR="004B0B49" w14:paraId="4D32A93D" w14:textId="77777777" w:rsidTr="00F834AC">
        <w:tc>
          <w:tcPr>
            <w:tcW w:w="0" w:type="auto"/>
          </w:tcPr>
          <w:p w14:paraId="08495174" w14:textId="77777777" w:rsidR="004B0B49" w:rsidRDefault="004B0B49" w:rsidP="00F834AC">
            <w:pPr>
              <w:jc w:val="center"/>
            </w:pPr>
            <w:r>
              <w:t xml:space="preserve">Tests </w:t>
            </w:r>
            <w:proofErr w:type="gramStart"/>
            <w:r>
              <w:t>d'acceptance:</w:t>
            </w:r>
            <w:proofErr w:type="gramEnd"/>
            <w:r>
              <w:t xml:space="preserve"> </w:t>
            </w:r>
          </w:p>
          <w:tbl>
            <w:tblPr>
              <w:tblW w:w="9051" w:type="dxa"/>
              <w:tblCellMar>
                <w:left w:w="10" w:type="dxa"/>
                <w:right w:w="10" w:type="dxa"/>
              </w:tblCellMar>
              <w:tblLook w:val="0000" w:firstRow="0" w:lastRow="0" w:firstColumn="0" w:lastColumn="0" w:noHBand="0" w:noVBand="0"/>
            </w:tblPr>
            <w:tblGrid>
              <w:gridCol w:w="1162"/>
              <w:gridCol w:w="7889"/>
            </w:tblGrid>
            <w:tr w:rsidR="004B0B49" w14:paraId="276E606D" w14:textId="77777777" w:rsidTr="004B0B49">
              <w:trPr>
                <w:trHeight w:val="554"/>
              </w:trPr>
              <w:tc>
                <w:tcPr>
                  <w:tcW w:w="0" w:type="auto"/>
                </w:tcPr>
                <w:p w14:paraId="7FC681A4" w14:textId="77777777" w:rsidR="004B0B49" w:rsidRDefault="004B0B49" w:rsidP="00F834AC">
                  <w:r>
                    <w:t>Etage</w:t>
                  </w:r>
                </w:p>
              </w:tc>
              <w:tc>
                <w:tcPr>
                  <w:tcW w:w="0" w:type="auto"/>
                </w:tcPr>
                <w:p w14:paraId="7D685AC0" w14:textId="77777777" w:rsidR="004B0B49" w:rsidRDefault="004B0B49" w:rsidP="00F834AC">
                  <w:proofErr w:type="gramStart"/>
                  <w:r>
                    <w:t>au</w:t>
                  </w:r>
                  <w:proofErr w:type="gramEnd"/>
                  <w:r>
                    <w:t xml:space="preserve"> 3 -ème étage, je vois un bar</w:t>
                  </w:r>
                </w:p>
              </w:tc>
            </w:tr>
            <w:tr w:rsidR="004B0B49" w14:paraId="19D43D97" w14:textId="77777777" w:rsidTr="004B0B49">
              <w:trPr>
                <w:trHeight w:val="554"/>
              </w:trPr>
              <w:tc>
                <w:tcPr>
                  <w:tcW w:w="0" w:type="auto"/>
                </w:tcPr>
                <w:p w14:paraId="507605FF" w14:textId="77777777" w:rsidR="004B0B49" w:rsidRDefault="004B0B49" w:rsidP="00F834AC">
                  <w:r>
                    <w:t>Entrée</w:t>
                  </w:r>
                </w:p>
              </w:tc>
              <w:tc>
                <w:tcPr>
                  <w:tcW w:w="0" w:type="auto"/>
                </w:tcPr>
                <w:p w14:paraId="5AD0DDA7" w14:textId="77777777" w:rsidR="004B0B49" w:rsidRDefault="004B0B49" w:rsidP="00F834AC">
                  <w:proofErr w:type="spellStart"/>
                  <w:proofErr w:type="gramStart"/>
                  <w:r>
                    <w:t>a</w:t>
                  </w:r>
                  <w:proofErr w:type="spellEnd"/>
                  <w:proofErr w:type="gramEnd"/>
                  <w:r>
                    <w:t xml:space="preserve"> l'entrée du bar, il y a des portes de </w:t>
                  </w:r>
                  <w:proofErr w:type="spellStart"/>
                  <w:r>
                    <w:t>cow</w:t>
                  </w:r>
                  <w:proofErr w:type="spellEnd"/>
                  <w:r>
                    <w:t xml:space="preserve"> boy</w:t>
                  </w:r>
                </w:p>
              </w:tc>
            </w:tr>
            <w:tr w:rsidR="004B0B49" w14:paraId="59C9918E" w14:textId="77777777" w:rsidTr="004B0B49">
              <w:trPr>
                <w:trHeight w:val="283"/>
              </w:trPr>
              <w:tc>
                <w:tcPr>
                  <w:tcW w:w="0" w:type="auto"/>
                </w:tcPr>
                <w:p w14:paraId="7E4B8F3C" w14:textId="77777777" w:rsidR="004B0B49" w:rsidRDefault="004B0B49" w:rsidP="00F834AC">
                  <w:r>
                    <w:t>Table</w:t>
                  </w:r>
                </w:p>
              </w:tc>
              <w:tc>
                <w:tcPr>
                  <w:tcW w:w="0" w:type="auto"/>
                </w:tcPr>
                <w:p w14:paraId="33C2F8A5" w14:textId="77777777" w:rsidR="004B0B49" w:rsidRDefault="004B0B49" w:rsidP="00F834AC">
                  <w:r>
                    <w:t xml:space="preserve">Dans le bar, il y a 4 </w:t>
                  </w:r>
                  <w:proofErr w:type="gramStart"/>
                  <w:r>
                    <w:t>table</w:t>
                  </w:r>
                  <w:proofErr w:type="gramEnd"/>
                  <w:r>
                    <w:t xml:space="preserve"> dans le </w:t>
                  </w:r>
                  <w:proofErr w:type="spellStart"/>
                  <w:r>
                    <w:t>coté</w:t>
                  </w:r>
                  <w:proofErr w:type="spellEnd"/>
                  <w:r>
                    <w:t xml:space="preserve"> gauche</w:t>
                  </w:r>
                </w:p>
              </w:tc>
            </w:tr>
            <w:tr w:rsidR="004B0B49" w14:paraId="18D42F8A" w14:textId="77777777" w:rsidTr="004B0B49">
              <w:trPr>
                <w:trHeight w:val="271"/>
              </w:trPr>
              <w:tc>
                <w:tcPr>
                  <w:tcW w:w="0" w:type="auto"/>
                </w:tcPr>
                <w:p w14:paraId="24E1D698" w14:textId="77777777" w:rsidR="004B0B49" w:rsidRDefault="004B0B49" w:rsidP="00F834AC">
                  <w:proofErr w:type="gramStart"/>
                  <w:r>
                    <w:t>pilier</w:t>
                  </w:r>
                  <w:proofErr w:type="gramEnd"/>
                </w:p>
              </w:tc>
              <w:tc>
                <w:tcPr>
                  <w:tcW w:w="0" w:type="auto"/>
                </w:tcPr>
                <w:p w14:paraId="06F24F2D" w14:textId="77777777" w:rsidR="004B0B49" w:rsidRDefault="004B0B49" w:rsidP="00F834AC">
                  <w:r>
                    <w:t>Au centre de la pièce, il y a un piler en bois</w:t>
                  </w:r>
                </w:p>
              </w:tc>
            </w:tr>
            <w:tr w:rsidR="004B0B49" w14:paraId="24A098B8" w14:textId="77777777" w:rsidTr="004B0B49">
              <w:trPr>
                <w:trHeight w:val="554"/>
              </w:trPr>
              <w:tc>
                <w:tcPr>
                  <w:tcW w:w="0" w:type="auto"/>
                </w:tcPr>
                <w:p w14:paraId="1F3091D5" w14:textId="77777777" w:rsidR="004B0B49" w:rsidRDefault="004B0B49" w:rsidP="00F834AC">
                  <w:r>
                    <w:t>Fléchette</w:t>
                  </w:r>
                </w:p>
              </w:tc>
              <w:tc>
                <w:tcPr>
                  <w:tcW w:w="0" w:type="auto"/>
                </w:tcPr>
                <w:p w14:paraId="255763E9" w14:textId="77777777" w:rsidR="004B0B49" w:rsidRDefault="004B0B49" w:rsidP="00F834AC">
                  <w:proofErr w:type="gramStart"/>
                  <w:r>
                    <w:t>Au pilier centrale</w:t>
                  </w:r>
                  <w:proofErr w:type="gramEnd"/>
                  <w:r>
                    <w:t>, il y a un jeu de fléchette</w:t>
                  </w:r>
                </w:p>
              </w:tc>
            </w:tr>
            <w:tr w:rsidR="004B0B49" w14:paraId="7CAC66EF" w14:textId="77777777" w:rsidTr="004B0B49">
              <w:trPr>
                <w:trHeight w:val="283"/>
              </w:trPr>
              <w:tc>
                <w:tcPr>
                  <w:tcW w:w="0" w:type="auto"/>
                </w:tcPr>
                <w:p w14:paraId="400F91BA" w14:textId="77777777" w:rsidR="004B0B49" w:rsidRDefault="004B0B49" w:rsidP="00F834AC">
                  <w:proofErr w:type="gramStart"/>
                  <w:r>
                    <w:t>comptoir</w:t>
                  </w:r>
                  <w:proofErr w:type="gramEnd"/>
                </w:p>
              </w:tc>
              <w:tc>
                <w:tcPr>
                  <w:tcW w:w="0" w:type="auto"/>
                </w:tcPr>
                <w:p w14:paraId="30565FF7" w14:textId="77777777" w:rsidR="004B0B49" w:rsidRDefault="004B0B49" w:rsidP="00F834AC">
                  <w:r>
                    <w:t xml:space="preserve">Dans le </w:t>
                  </w:r>
                  <w:proofErr w:type="spellStart"/>
                  <w:r>
                    <w:t>coté</w:t>
                  </w:r>
                  <w:proofErr w:type="spellEnd"/>
                  <w:r>
                    <w:t xml:space="preserve"> droit de la pièce, il y a un grand comptoir</w:t>
                  </w:r>
                </w:p>
              </w:tc>
            </w:tr>
            <w:tr w:rsidR="004B0B49" w14:paraId="79ACAFA1" w14:textId="77777777" w:rsidTr="004B0B49">
              <w:trPr>
                <w:trHeight w:val="554"/>
              </w:trPr>
              <w:tc>
                <w:tcPr>
                  <w:tcW w:w="0" w:type="auto"/>
                </w:tcPr>
                <w:p w14:paraId="7CF5E7B7" w14:textId="77777777" w:rsidR="004B0B49" w:rsidRDefault="004B0B49" w:rsidP="00F834AC">
                  <w:proofErr w:type="gramStart"/>
                  <w:r>
                    <w:t>étagère</w:t>
                  </w:r>
                  <w:proofErr w:type="gramEnd"/>
                </w:p>
              </w:tc>
              <w:tc>
                <w:tcPr>
                  <w:tcW w:w="0" w:type="auto"/>
                </w:tcPr>
                <w:p w14:paraId="00C7524B" w14:textId="77777777" w:rsidR="004B0B49" w:rsidRDefault="004B0B49" w:rsidP="00F834AC">
                  <w:proofErr w:type="gramStart"/>
                  <w:r>
                    <w:t>derrière</w:t>
                  </w:r>
                  <w:proofErr w:type="gramEnd"/>
                  <w:r>
                    <w:t xml:space="preserve"> le comptoir, il y a une étagère pour ranger des bouteilles</w:t>
                  </w:r>
                </w:p>
              </w:tc>
            </w:tr>
            <w:tr w:rsidR="004B0B49" w14:paraId="5484B75D" w14:textId="77777777" w:rsidTr="004B0B49">
              <w:trPr>
                <w:trHeight w:val="554"/>
              </w:trPr>
              <w:tc>
                <w:tcPr>
                  <w:tcW w:w="0" w:type="auto"/>
                </w:tcPr>
                <w:p w14:paraId="70DAB005" w14:textId="77777777" w:rsidR="004B0B49" w:rsidRDefault="004B0B49" w:rsidP="00F834AC">
                  <w:proofErr w:type="gramStart"/>
                  <w:r>
                    <w:t>chaise</w:t>
                  </w:r>
                  <w:proofErr w:type="gramEnd"/>
                </w:p>
              </w:tc>
              <w:tc>
                <w:tcPr>
                  <w:tcW w:w="0" w:type="auto"/>
                </w:tcPr>
                <w:p w14:paraId="109F90DA" w14:textId="77777777" w:rsidR="004B0B49" w:rsidRDefault="004B0B49" w:rsidP="00F834AC">
                  <w:proofErr w:type="gramStart"/>
                  <w:r>
                    <w:t>autour</w:t>
                  </w:r>
                  <w:proofErr w:type="gramEnd"/>
                  <w:r>
                    <w:t xml:space="preserve"> des table et devant le comptoir, il y a des chaise</w:t>
                  </w:r>
                </w:p>
              </w:tc>
            </w:tr>
          </w:tbl>
          <w:p w14:paraId="027B3F29" w14:textId="77777777" w:rsidR="004B0B49" w:rsidRDefault="004B0B49" w:rsidP="00F834AC"/>
        </w:tc>
      </w:tr>
    </w:tbl>
    <w:p w14:paraId="2B935C7C" w14:textId="77777777" w:rsidR="004B0B49" w:rsidRDefault="004B0B49" w:rsidP="004B0B49">
      <w:pPr>
        <w:pStyle w:val="Corpsdetexte"/>
      </w:pPr>
    </w:p>
    <w:p w14:paraId="4F4FCAED" w14:textId="77777777" w:rsidR="004B0B49" w:rsidRDefault="004B0B49" w:rsidP="004B0B49">
      <w:pPr>
        <w:pStyle w:val="Corpsdetexte"/>
      </w:pPr>
    </w:p>
    <w:p w14:paraId="4328C3AF" w14:textId="77777777" w:rsidR="004B0B49" w:rsidRDefault="004B0B49" w:rsidP="004B0B49">
      <w:pPr>
        <w:pStyle w:val="Corpsdetexte"/>
      </w:pPr>
    </w:p>
    <w:p w14:paraId="0DE7E565" w14:textId="77777777" w:rsidR="004B0B49" w:rsidRPr="004B0B49" w:rsidRDefault="004B0B49" w:rsidP="004B0B49">
      <w:pPr>
        <w:pStyle w:val="Corpsdetexte"/>
      </w:pPr>
    </w:p>
    <w:p w14:paraId="14581ED9" w14:textId="77777777" w:rsidR="007F30AE" w:rsidRPr="007F30AE" w:rsidRDefault="007F30AE" w:rsidP="008E53F9">
      <w:pPr>
        <w:pStyle w:val="Titre1"/>
      </w:pPr>
      <w:bookmarkStart w:id="20" w:name="_Toc532179964"/>
      <w:bookmarkStart w:id="21" w:name="_Toc165969648"/>
      <w:bookmarkStart w:id="22" w:name="_Toc160444465"/>
      <w:bookmarkEnd w:id="17"/>
      <w:bookmarkEnd w:id="18"/>
      <w:r w:rsidRPr="007F30AE">
        <w:t>Réalisation</w:t>
      </w:r>
      <w:bookmarkEnd w:id="20"/>
      <w:bookmarkEnd w:id="21"/>
      <w:bookmarkEnd w:id="22"/>
    </w:p>
    <w:p w14:paraId="13A4256E" w14:textId="77777777" w:rsidR="007F30AE" w:rsidRPr="007F30AE" w:rsidRDefault="00116F07" w:rsidP="008E53F9">
      <w:pPr>
        <w:pStyle w:val="Titre2"/>
      </w:pPr>
      <w:bookmarkStart w:id="23" w:name="_Toc160444466"/>
      <w:r>
        <w:t>Installation de l’e</w:t>
      </w:r>
      <w:r w:rsidR="005C1848">
        <w:t>nvironnement de travail</w:t>
      </w:r>
      <w:bookmarkEnd w:id="23"/>
    </w:p>
    <w:p w14:paraId="6A3B5177" w14:textId="6E0F172C" w:rsidR="00413724" w:rsidRDefault="00413724" w:rsidP="00413724">
      <w:pPr>
        <w:ind w:left="1778"/>
      </w:pPr>
      <w:r>
        <w:t>Version logicielle :</w:t>
      </w:r>
    </w:p>
    <w:p w14:paraId="45289D3A" w14:textId="60E8A5CF" w:rsidR="00413724" w:rsidRDefault="00413724" w:rsidP="00413724">
      <w:pPr>
        <w:pStyle w:val="Paragraphedeliste"/>
        <w:numPr>
          <w:ilvl w:val="0"/>
          <w:numId w:val="5"/>
        </w:numPr>
      </w:pPr>
      <w:proofErr w:type="spellStart"/>
      <w:r>
        <w:t>SweetHome</w:t>
      </w:r>
      <w:proofErr w:type="spellEnd"/>
      <w:r>
        <w:t xml:space="preserve"> 3d version portable 7.1</w:t>
      </w:r>
    </w:p>
    <w:p w14:paraId="7F7148A2" w14:textId="298220D2" w:rsidR="00413724" w:rsidRDefault="00413724" w:rsidP="00413724">
      <w:pPr>
        <w:pStyle w:val="Paragraphedeliste"/>
        <w:numPr>
          <w:ilvl w:val="0"/>
          <w:numId w:val="5"/>
        </w:numPr>
      </w:pPr>
      <w:r>
        <w:t>Word version 2308</w:t>
      </w:r>
    </w:p>
    <w:p w14:paraId="141A9095" w14:textId="77777777" w:rsidR="00413724" w:rsidRDefault="00413724" w:rsidP="00413724">
      <w:pPr>
        <w:ind w:left="1778"/>
      </w:pPr>
    </w:p>
    <w:p w14:paraId="0D2C7181" w14:textId="2AE81BA5" w:rsidR="00413724" w:rsidRDefault="00413724" w:rsidP="00413724">
      <w:pPr>
        <w:ind w:left="1778"/>
      </w:pPr>
      <w:r>
        <w:t>Outils : PC ETML, Ecran,</w:t>
      </w:r>
      <w:r w:rsidR="00301DD3">
        <w:t xml:space="preserve"> Clavier, </w:t>
      </w:r>
      <w:r>
        <w:t>souris,</w:t>
      </w:r>
    </w:p>
    <w:p w14:paraId="3945ED11" w14:textId="77777777" w:rsidR="00301DD3" w:rsidRDefault="00301DD3" w:rsidP="00413724">
      <w:pPr>
        <w:ind w:left="1778"/>
      </w:pPr>
    </w:p>
    <w:p w14:paraId="22A9B9A3" w14:textId="6AA80F4F" w:rsidR="00301DD3" w:rsidRDefault="00301DD3" w:rsidP="00413724">
      <w:pPr>
        <w:ind w:left="1778"/>
      </w:pPr>
      <w:r>
        <w:t xml:space="preserve">Pour accéder au produit il y a les différentes release qui sont disponible sur GITHUB pour voir l’avancement </w:t>
      </w:r>
    </w:p>
    <w:p w14:paraId="09BBF579" w14:textId="77777777" w:rsidR="00413724" w:rsidRDefault="00413724" w:rsidP="00413724"/>
    <w:p w14:paraId="72FF7A4A" w14:textId="77777777" w:rsidR="00413724" w:rsidRPr="00920F4E" w:rsidRDefault="00413724" w:rsidP="00413724">
      <w:pPr>
        <w:ind w:left="1778"/>
      </w:pPr>
    </w:p>
    <w:p w14:paraId="1187ABED" w14:textId="6794AA12" w:rsidR="00895761" w:rsidRDefault="00116F07" w:rsidP="00895761">
      <w:pPr>
        <w:pStyle w:val="Titre2"/>
      </w:pPr>
      <w:bookmarkStart w:id="24" w:name="_Toc160444467"/>
      <w:r>
        <w:t>Installation</w:t>
      </w:r>
      <w:bookmarkEnd w:id="24"/>
    </w:p>
    <w:p w14:paraId="2971EA96" w14:textId="0DE4227B" w:rsidR="00895761" w:rsidRDefault="00895761" w:rsidP="00895761">
      <w:pPr>
        <w:rPr>
          <w:rStyle w:val="ui-provider"/>
        </w:rPr>
      </w:pPr>
      <w:r>
        <w:rPr>
          <w:rStyle w:val="ui-provider"/>
        </w:rPr>
        <w:t>Pour mettre en œuvre le produit de notre projet, il faut avoir un logiciel Sweet home 3d fonctionnel pour pouvoir visualiser les plans de notre immeuble. Pour le tester, il faut assembler toutes les parties construites séparément de l’immeuble et qu’elles concordent sans qu’il n’y ait d’erreur. Pour le mettre en production, il faudrait construire l’immeuble en question.</w:t>
      </w:r>
    </w:p>
    <w:p w14:paraId="2DC6E2BE" w14:textId="77777777" w:rsidR="00895761" w:rsidRPr="00116F07" w:rsidRDefault="00895761" w:rsidP="00895761"/>
    <w:p w14:paraId="61BA2604" w14:textId="502D58DE" w:rsidR="005C1848" w:rsidRPr="007F30AE" w:rsidRDefault="00200214" w:rsidP="005C1848">
      <w:pPr>
        <w:pStyle w:val="Titre2"/>
      </w:pPr>
      <w:r>
        <w:t>Déroulement effectif</w:t>
      </w:r>
    </w:p>
    <w:p w14:paraId="3D515F90" w14:textId="77777777" w:rsidR="00F433C4" w:rsidRDefault="00F433C4" w:rsidP="00F433C4">
      <w:pPr>
        <w:pStyle w:val="Informations"/>
        <w:rPr>
          <w:color w:val="000000" w:themeColor="text1"/>
        </w:rPr>
      </w:pPr>
      <w:bookmarkStart w:id="25" w:name="_Toc160444469"/>
      <w:bookmarkStart w:id="26" w:name="_Toc532179961"/>
    </w:p>
    <w:p w14:paraId="785EDEA3"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Sprint 2</w:t>
      </w:r>
    </w:p>
    <w:p w14:paraId="6A900867"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Nous avons avancé un maximum dans la construction du rez-de-chaussée et le 2e étage.</w:t>
      </w:r>
    </w:p>
    <w:p w14:paraId="329F348E"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Il n’y a cependant pas eu de résultat concret à la suite de ce sprint.</w:t>
      </w:r>
    </w:p>
    <w:p w14:paraId="20AFFCF6"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Résumé de la rétrospective :</w:t>
      </w:r>
    </w:p>
    <w:p w14:paraId="1A8826E3"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Sujets de satisfaction :</w:t>
      </w:r>
    </w:p>
    <w:p w14:paraId="74488ACF"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Efficacité par rapport au temps donné</w:t>
      </w:r>
    </w:p>
    <w:p w14:paraId="1E0217D2"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 xml:space="preserve">Les </w:t>
      </w:r>
      <w:proofErr w:type="spellStart"/>
      <w:r w:rsidRPr="00C2644C">
        <w:rPr>
          <w:b/>
          <w:bCs/>
          <w:color w:val="000000" w:themeColor="text1"/>
          <w:sz w:val="16"/>
        </w:rPr>
        <w:t>users</w:t>
      </w:r>
      <w:proofErr w:type="spellEnd"/>
      <w:r w:rsidRPr="00C2644C">
        <w:rPr>
          <w:b/>
          <w:bCs/>
          <w:color w:val="000000" w:themeColor="text1"/>
          <w:sz w:val="16"/>
        </w:rPr>
        <w:t xml:space="preserve"> story sont respectées dans l'ensemble</w:t>
      </w:r>
    </w:p>
    <w:p w14:paraId="51588710"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Malgré une absence durant le sprint, le travail a bien fonctionné</w:t>
      </w:r>
    </w:p>
    <w:p w14:paraId="4C425E5B"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Choses qui n'ont pas bien fonctionné :</w:t>
      </w:r>
    </w:p>
    <w:p w14:paraId="292AB854"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Absence</w:t>
      </w:r>
    </w:p>
    <w:p w14:paraId="66EE3E3D"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Tâches trop compliquées pour le temps donné parfois</w:t>
      </w:r>
    </w:p>
    <w:p w14:paraId="5CD68E30"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Décisions de changement :</w:t>
      </w:r>
    </w:p>
    <w:p w14:paraId="2E19B416" w14:textId="77777777" w:rsidR="00C2644C" w:rsidRDefault="00C2644C" w:rsidP="00C2644C">
      <w:pPr>
        <w:spacing w:before="100" w:beforeAutospacing="1" w:after="240"/>
        <w:rPr>
          <w:b/>
          <w:bCs/>
          <w:color w:val="000000" w:themeColor="text1"/>
          <w:sz w:val="16"/>
        </w:rPr>
      </w:pPr>
      <w:r w:rsidRPr="00C2644C">
        <w:rPr>
          <w:b/>
          <w:bCs/>
          <w:color w:val="000000" w:themeColor="text1"/>
          <w:sz w:val="16"/>
        </w:rPr>
        <w:lastRenderedPageBreak/>
        <w:t xml:space="preserve">Retoucher des </w:t>
      </w:r>
      <w:proofErr w:type="spellStart"/>
      <w:r w:rsidRPr="00C2644C">
        <w:rPr>
          <w:b/>
          <w:bCs/>
          <w:color w:val="000000" w:themeColor="text1"/>
          <w:sz w:val="16"/>
        </w:rPr>
        <w:t>users</w:t>
      </w:r>
      <w:proofErr w:type="spellEnd"/>
      <w:r w:rsidRPr="00C2644C">
        <w:rPr>
          <w:b/>
          <w:bCs/>
          <w:color w:val="000000" w:themeColor="text1"/>
          <w:sz w:val="16"/>
        </w:rPr>
        <w:t xml:space="preserve"> story</w:t>
      </w:r>
    </w:p>
    <w:p w14:paraId="77439900" w14:textId="77777777" w:rsidR="00C2644C" w:rsidRPr="00C2644C" w:rsidRDefault="00C2644C" w:rsidP="00C2644C">
      <w:pPr>
        <w:spacing w:before="100" w:beforeAutospacing="1" w:after="240"/>
        <w:rPr>
          <w:b/>
          <w:bCs/>
          <w:color w:val="000000" w:themeColor="text1"/>
          <w:sz w:val="16"/>
        </w:rPr>
      </w:pPr>
    </w:p>
    <w:p w14:paraId="2B1E7201"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Sprint 3</w:t>
      </w:r>
    </w:p>
    <w:p w14:paraId="4A086B2D"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 xml:space="preserve">Nous avons avancé un maximum dans la construction du premier étage et du 3e dont les </w:t>
      </w:r>
      <w:proofErr w:type="spellStart"/>
      <w:r w:rsidRPr="00C2644C">
        <w:rPr>
          <w:b/>
          <w:bCs/>
          <w:color w:val="000000" w:themeColor="text1"/>
          <w:sz w:val="16"/>
        </w:rPr>
        <w:t>users</w:t>
      </w:r>
      <w:proofErr w:type="spellEnd"/>
      <w:r w:rsidRPr="00C2644C">
        <w:rPr>
          <w:b/>
          <w:bCs/>
          <w:color w:val="000000" w:themeColor="text1"/>
          <w:sz w:val="16"/>
        </w:rPr>
        <w:t xml:space="preserve"> story ; terrain de five, café, magasin de voiture, laser </w:t>
      </w:r>
      <w:proofErr w:type="spellStart"/>
      <w:r w:rsidRPr="00C2644C">
        <w:rPr>
          <w:b/>
          <w:bCs/>
          <w:color w:val="000000" w:themeColor="text1"/>
          <w:sz w:val="16"/>
        </w:rPr>
        <w:t>game</w:t>
      </w:r>
      <w:proofErr w:type="spellEnd"/>
      <w:r w:rsidRPr="00C2644C">
        <w:rPr>
          <w:b/>
          <w:bCs/>
          <w:color w:val="000000" w:themeColor="text1"/>
          <w:sz w:val="16"/>
        </w:rPr>
        <w:t xml:space="preserve"> et le local de tournage qui n’a pas été complètement terminé.</w:t>
      </w:r>
    </w:p>
    <w:p w14:paraId="40047CE2"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Résumé de la rétrospective :</w:t>
      </w:r>
    </w:p>
    <w:p w14:paraId="0737B449"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Sujets de satisfaction :</w:t>
      </w:r>
    </w:p>
    <w:p w14:paraId="7F0C0140"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Efficacité par rapport au temps donné</w:t>
      </w:r>
    </w:p>
    <w:p w14:paraId="0A98DEF4"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 xml:space="preserve">Les </w:t>
      </w:r>
      <w:proofErr w:type="spellStart"/>
      <w:r w:rsidRPr="00C2644C">
        <w:rPr>
          <w:b/>
          <w:bCs/>
          <w:color w:val="000000" w:themeColor="text1"/>
          <w:sz w:val="16"/>
        </w:rPr>
        <w:t>users</w:t>
      </w:r>
      <w:proofErr w:type="spellEnd"/>
      <w:r w:rsidRPr="00C2644C">
        <w:rPr>
          <w:b/>
          <w:bCs/>
          <w:color w:val="000000" w:themeColor="text1"/>
          <w:sz w:val="16"/>
        </w:rPr>
        <w:t xml:space="preserve"> story sont respectées dans l'ensemble</w:t>
      </w:r>
    </w:p>
    <w:p w14:paraId="25ADDCEE"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Choses qui n'ont pas bien fonctionné :</w:t>
      </w:r>
    </w:p>
    <w:p w14:paraId="1A016956"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Mauvaise compréhension d'un test</w:t>
      </w:r>
    </w:p>
    <w:p w14:paraId="4332B7AC"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Décisions de changement :</w:t>
      </w:r>
    </w:p>
    <w:p w14:paraId="0BBD1A81" w14:textId="77518491" w:rsidR="00C2644C" w:rsidRPr="00C2644C" w:rsidRDefault="00C2644C" w:rsidP="00C2644C">
      <w:pPr>
        <w:spacing w:before="100" w:beforeAutospacing="1" w:after="240"/>
        <w:rPr>
          <w:b/>
          <w:bCs/>
          <w:color w:val="000000" w:themeColor="text1"/>
          <w:sz w:val="16"/>
        </w:rPr>
      </w:pPr>
    </w:p>
    <w:p w14:paraId="70AE723E"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Sprint 4</w:t>
      </w:r>
    </w:p>
    <w:p w14:paraId="281E544E" w14:textId="77777777" w:rsidR="00983E4A" w:rsidRDefault="00C2644C" w:rsidP="00983E4A">
      <w:pPr>
        <w:spacing w:before="100" w:beforeAutospacing="1" w:after="240"/>
        <w:rPr>
          <w:b/>
          <w:bCs/>
          <w:color w:val="000000" w:themeColor="text1"/>
          <w:sz w:val="16"/>
        </w:rPr>
      </w:pPr>
      <w:r w:rsidRPr="00C2644C">
        <w:rPr>
          <w:b/>
          <w:bCs/>
          <w:color w:val="000000" w:themeColor="text1"/>
          <w:sz w:val="16"/>
        </w:rPr>
        <w:t xml:space="preserve">Nous avons terminé la construction de l’étage N° 4 et du toit. Ça comprenait les </w:t>
      </w:r>
      <w:proofErr w:type="spellStart"/>
      <w:r w:rsidRPr="00C2644C">
        <w:rPr>
          <w:b/>
          <w:bCs/>
          <w:color w:val="000000" w:themeColor="text1"/>
          <w:sz w:val="16"/>
        </w:rPr>
        <w:t>users</w:t>
      </w:r>
      <w:proofErr w:type="spellEnd"/>
      <w:r w:rsidRPr="00C2644C">
        <w:rPr>
          <w:b/>
          <w:bCs/>
          <w:color w:val="000000" w:themeColor="text1"/>
          <w:sz w:val="16"/>
        </w:rPr>
        <w:t xml:space="preserve"> story ; Piscine, Salle de musculation, Salle d’arcade et pizzeria.</w:t>
      </w:r>
    </w:p>
    <w:p w14:paraId="13C32297" w14:textId="51AAFFA6"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Sujets de satisfaction :</w:t>
      </w:r>
    </w:p>
    <w:p w14:paraId="4012B90C"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Efficacité par rapport au temps donné</w:t>
      </w:r>
    </w:p>
    <w:p w14:paraId="2951D20F"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 xml:space="preserve">Les </w:t>
      </w:r>
      <w:proofErr w:type="spellStart"/>
      <w:r w:rsidRPr="00983E4A">
        <w:rPr>
          <w:b/>
          <w:bCs/>
          <w:color w:val="000000" w:themeColor="text1"/>
          <w:sz w:val="16"/>
        </w:rPr>
        <w:t>users</w:t>
      </w:r>
      <w:proofErr w:type="spellEnd"/>
      <w:r w:rsidRPr="00983E4A">
        <w:rPr>
          <w:b/>
          <w:bCs/>
          <w:color w:val="000000" w:themeColor="text1"/>
          <w:sz w:val="16"/>
        </w:rPr>
        <w:t xml:space="preserve"> story sont respectées (pas une seule erreur)</w:t>
      </w:r>
    </w:p>
    <w:p w14:paraId="42F454FA"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Choses qui n'ont pas bien fonctionné :</w:t>
      </w:r>
    </w:p>
    <w:p w14:paraId="326CD842"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Tout a bien fonctionné</w:t>
      </w:r>
    </w:p>
    <w:p w14:paraId="14B122DD"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Décisions de changement :</w:t>
      </w:r>
    </w:p>
    <w:p w14:paraId="6A932551"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Aucun</w:t>
      </w:r>
    </w:p>
    <w:p w14:paraId="2A0B74A3"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 </w:t>
      </w:r>
    </w:p>
    <w:p w14:paraId="14864D63"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Sprint 5</w:t>
      </w:r>
    </w:p>
    <w:p w14:paraId="7F537CF8"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 xml:space="preserve">Durant ce sprint, nous avons réalisé 3 </w:t>
      </w:r>
      <w:proofErr w:type="spellStart"/>
      <w:r w:rsidRPr="00983E4A">
        <w:rPr>
          <w:b/>
          <w:bCs/>
          <w:color w:val="000000" w:themeColor="text1"/>
          <w:sz w:val="16"/>
        </w:rPr>
        <w:t>users</w:t>
      </w:r>
      <w:proofErr w:type="spellEnd"/>
      <w:r w:rsidRPr="00983E4A">
        <w:rPr>
          <w:b/>
          <w:bCs/>
          <w:color w:val="000000" w:themeColor="text1"/>
          <w:sz w:val="16"/>
        </w:rPr>
        <w:t xml:space="preserve"> stories dont 2 qui ont échoué à causes de certains tests qui n’étaient pas respectés. Nous avons donc réalisé le bar japonais à l’étage N°3 et échoué à la réalisation du bar et du parc.</w:t>
      </w:r>
    </w:p>
    <w:p w14:paraId="0AEE32A8"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Sujets de satisfaction :</w:t>
      </w:r>
    </w:p>
    <w:p w14:paraId="6F1A10E0"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1 user story respectée</w:t>
      </w:r>
    </w:p>
    <w:p w14:paraId="560643E8"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Choses qui n'ont pas bien fonctionné :</w:t>
      </w:r>
    </w:p>
    <w:p w14:paraId="4967EFBA" w14:textId="77777777" w:rsidR="00983E4A" w:rsidRPr="00983E4A" w:rsidRDefault="00983E4A" w:rsidP="00983E4A">
      <w:pPr>
        <w:spacing w:before="100" w:beforeAutospacing="1" w:after="240"/>
        <w:rPr>
          <w:b/>
          <w:bCs/>
          <w:color w:val="000000" w:themeColor="text1"/>
          <w:sz w:val="16"/>
        </w:rPr>
      </w:pPr>
      <w:proofErr w:type="spellStart"/>
      <w:r w:rsidRPr="00983E4A">
        <w:rPr>
          <w:b/>
          <w:bCs/>
          <w:color w:val="000000" w:themeColor="text1"/>
          <w:sz w:val="16"/>
        </w:rPr>
        <w:t>Users</w:t>
      </w:r>
      <w:proofErr w:type="spellEnd"/>
      <w:r w:rsidRPr="00983E4A">
        <w:rPr>
          <w:b/>
          <w:bCs/>
          <w:color w:val="000000" w:themeColor="text1"/>
          <w:sz w:val="16"/>
        </w:rPr>
        <w:t xml:space="preserve"> Story pas </w:t>
      </w:r>
      <w:proofErr w:type="spellStart"/>
      <w:r w:rsidRPr="00983E4A">
        <w:rPr>
          <w:b/>
          <w:bCs/>
          <w:color w:val="000000" w:themeColor="text1"/>
          <w:sz w:val="16"/>
        </w:rPr>
        <w:t>repectées</w:t>
      </w:r>
      <w:proofErr w:type="spellEnd"/>
    </w:p>
    <w:p w14:paraId="3364813F"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lastRenderedPageBreak/>
        <w:t>Manque d'efficacité à cause du temps</w:t>
      </w:r>
    </w:p>
    <w:p w14:paraId="31BF1D16"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Décisions de changement :</w:t>
      </w:r>
    </w:p>
    <w:p w14:paraId="0BCBAE9C"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Etant donné que c'est le dernier sprint, aucune décision prise</w:t>
      </w:r>
    </w:p>
    <w:p w14:paraId="0106A0BD" w14:textId="77777777" w:rsidR="00C2644C" w:rsidRDefault="00C2644C" w:rsidP="00C2644C">
      <w:pPr>
        <w:spacing w:before="100" w:beforeAutospacing="1" w:after="240"/>
        <w:rPr>
          <w:sz w:val="16"/>
          <w:szCs w:val="16"/>
        </w:rPr>
      </w:pPr>
    </w:p>
    <w:p w14:paraId="235D40E0" w14:textId="77777777" w:rsidR="00C2644C" w:rsidRDefault="00C2644C" w:rsidP="00C2644C">
      <w:pPr>
        <w:spacing w:before="100" w:beforeAutospacing="1" w:after="240"/>
        <w:rPr>
          <w:sz w:val="16"/>
          <w:szCs w:val="16"/>
        </w:rPr>
      </w:pPr>
    </w:p>
    <w:p w14:paraId="38C74B9F" w14:textId="77777777" w:rsidR="00C2644C" w:rsidRPr="004C67AF" w:rsidRDefault="00C2644C" w:rsidP="00C2644C">
      <w:pPr>
        <w:spacing w:before="100" w:beforeAutospacing="1" w:after="240"/>
        <w:rPr>
          <w:sz w:val="16"/>
          <w:szCs w:val="16"/>
        </w:rPr>
      </w:pPr>
    </w:p>
    <w:p w14:paraId="2255B74F" w14:textId="77777777" w:rsidR="004C67AF" w:rsidRPr="004C67AF" w:rsidRDefault="004C67AF" w:rsidP="004C67AF">
      <w:pPr>
        <w:pStyle w:val="Informations"/>
        <w:ind w:left="2138"/>
        <w:rPr>
          <w:color w:val="000000" w:themeColor="text1"/>
        </w:rPr>
      </w:pPr>
    </w:p>
    <w:p w14:paraId="5EFB1458" w14:textId="6EA7A72A" w:rsidR="00F433C4" w:rsidRDefault="00200214" w:rsidP="00C2644C">
      <w:pPr>
        <w:pStyle w:val="Informations"/>
        <w:ind w:left="2138"/>
        <w:rPr>
          <w:color w:val="000000" w:themeColor="text1"/>
        </w:rPr>
      </w:pPr>
      <w:r>
        <w:rPr>
          <w:noProof/>
          <w:color w:val="000000" w:themeColor="text1"/>
        </w:rPr>
        <w:drawing>
          <wp:anchor distT="0" distB="0" distL="114300" distR="114300" simplePos="0" relativeHeight="251658240" behindDoc="0" locked="0" layoutInCell="1" allowOverlap="1" wp14:anchorId="12856B78" wp14:editId="7A293266">
            <wp:simplePos x="0" y="0"/>
            <wp:positionH relativeFrom="margin">
              <wp:align>right</wp:align>
            </wp:positionH>
            <wp:positionV relativeFrom="paragraph">
              <wp:posOffset>210185</wp:posOffset>
            </wp:positionV>
            <wp:extent cx="5753100" cy="3023870"/>
            <wp:effectExtent l="0" t="0" r="0"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1E0B0" w14:textId="77777777" w:rsidR="00C2644C" w:rsidRDefault="00C2644C" w:rsidP="00C2644C">
      <w:pPr>
        <w:pStyle w:val="Informations"/>
        <w:ind w:left="2138"/>
        <w:rPr>
          <w:color w:val="000000" w:themeColor="text1"/>
        </w:rPr>
      </w:pPr>
    </w:p>
    <w:p w14:paraId="0F55A28E" w14:textId="77777777" w:rsidR="00C2644C" w:rsidRDefault="00C2644C" w:rsidP="00C2644C">
      <w:pPr>
        <w:pStyle w:val="Informations"/>
        <w:ind w:left="2138"/>
        <w:rPr>
          <w:color w:val="000000" w:themeColor="text1"/>
        </w:rPr>
      </w:pPr>
    </w:p>
    <w:p w14:paraId="2323711D" w14:textId="77777777" w:rsidR="00C2644C" w:rsidRDefault="00C2644C" w:rsidP="00C2644C">
      <w:pPr>
        <w:pStyle w:val="Informations"/>
        <w:ind w:left="2138"/>
        <w:rPr>
          <w:color w:val="000000" w:themeColor="text1"/>
        </w:rPr>
      </w:pPr>
    </w:p>
    <w:p w14:paraId="0D40C079" w14:textId="77777777" w:rsidR="00C2644C" w:rsidRPr="00C2644C" w:rsidRDefault="00C2644C" w:rsidP="00C2644C">
      <w:pPr>
        <w:pStyle w:val="Informations"/>
        <w:ind w:left="2138"/>
        <w:rPr>
          <w:color w:val="000000" w:themeColor="text1"/>
        </w:rPr>
      </w:pPr>
    </w:p>
    <w:p w14:paraId="199005BA" w14:textId="08440E76" w:rsidR="00200214" w:rsidRPr="00B97D0B" w:rsidRDefault="00200214" w:rsidP="00200214">
      <w:pPr>
        <w:pStyle w:val="Informations"/>
        <w:ind w:left="2138"/>
        <w:jc w:val="left"/>
        <w:rPr>
          <w:color w:val="000000" w:themeColor="text1"/>
        </w:rPr>
      </w:pPr>
    </w:p>
    <w:p w14:paraId="61485F7D" w14:textId="77777777" w:rsidR="00CE3D24" w:rsidRDefault="00CE3D24" w:rsidP="00CE3D24">
      <w:pPr>
        <w:pStyle w:val="Titre2"/>
      </w:pPr>
      <w:r>
        <w:t>Processus d’intégration</w:t>
      </w:r>
      <w:bookmarkEnd w:id="25"/>
    </w:p>
    <w:p w14:paraId="3084315A" w14:textId="32257DF8" w:rsidR="00CE3D24" w:rsidRDefault="003F4F78" w:rsidP="00CA1444">
      <w:r>
        <w:t>L’</w:t>
      </w:r>
      <w:r w:rsidR="00413724">
        <w:t>intégration</w:t>
      </w:r>
      <w:r>
        <w:t xml:space="preserve"> ce fait par un membre du groupe (Ethan) qui s’</w:t>
      </w:r>
      <w:r w:rsidR="00413724">
        <w:t>occupe</w:t>
      </w:r>
      <w:r>
        <w:t xml:space="preserve"> de fusionner </w:t>
      </w:r>
      <w:r w:rsidR="00766660">
        <w:t>les différents immeubles.</w:t>
      </w:r>
    </w:p>
    <w:p w14:paraId="70BEC712" w14:textId="268BA769" w:rsidR="00983E4A" w:rsidRDefault="00983E4A" w:rsidP="00CA1444"/>
    <w:p w14:paraId="1296609D" w14:textId="6642AA49"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Voici différentes images qui montrent le résultat final :</w:t>
      </w:r>
    </w:p>
    <w:p w14:paraId="25F4FFA4" w14:textId="77777777" w:rsidR="00983E4A" w:rsidRPr="00983E4A" w:rsidRDefault="00983E4A" w:rsidP="00983E4A"/>
    <w:p w14:paraId="700A9E03" w14:textId="77777777" w:rsidR="00983E4A" w:rsidRPr="00983E4A" w:rsidRDefault="00983E4A" w:rsidP="00983E4A"/>
    <w:p w14:paraId="1D8D7511" w14:textId="77777777" w:rsidR="00983E4A" w:rsidRPr="00983E4A" w:rsidRDefault="00983E4A" w:rsidP="00983E4A"/>
    <w:p w14:paraId="237E2131" w14:textId="77777777" w:rsidR="00983E4A" w:rsidRPr="00983E4A" w:rsidRDefault="00983E4A" w:rsidP="00983E4A"/>
    <w:p w14:paraId="0AC48B29" w14:textId="77777777" w:rsidR="00983E4A" w:rsidRPr="00983E4A" w:rsidRDefault="00983E4A" w:rsidP="00983E4A"/>
    <w:p w14:paraId="021BBBDE" w14:textId="77777777" w:rsidR="00983E4A" w:rsidRPr="00983E4A" w:rsidRDefault="00983E4A" w:rsidP="00983E4A"/>
    <w:p w14:paraId="010D935B" w14:textId="77777777" w:rsidR="00983E4A" w:rsidRPr="00983E4A" w:rsidRDefault="00983E4A" w:rsidP="00983E4A">
      <w:pPr>
        <w:ind w:firstLine="708"/>
      </w:pPr>
    </w:p>
    <w:p w14:paraId="2E053530" w14:textId="009638B5" w:rsidR="00983E4A" w:rsidRDefault="00983E4A" w:rsidP="00983E4A">
      <w:pPr>
        <w:pStyle w:val="NormalWeb"/>
        <w:rPr>
          <w:rFonts w:ascii="Segoe UI" w:hAnsi="Segoe UI" w:cs="Segoe UI"/>
          <w:sz w:val="21"/>
          <w:szCs w:val="21"/>
        </w:rPr>
      </w:pPr>
      <w:r>
        <w:rPr>
          <w:rFonts w:asciiTheme="minorHAnsi" w:hAnsiTheme="minorHAnsi"/>
          <w:noProof/>
          <w:szCs w:val="20"/>
        </w:rPr>
        <w:lastRenderedPageBreak/>
        <w:drawing>
          <wp:inline distT="0" distB="0" distL="0" distR="0" wp14:anchorId="309D27E3" wp14:editId="39317B2B">
            <wp:extent cx="4662904" cy="3717985"/>
            <wp:effectExtent l="0" t="0" r="4445" b="0"/>
            <wp:docPr id="9" name="Imag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2959" cy="3726003"/>
                    </a:xfrm>
                    <a:prstGeom prst="rect">
                      <a:avLst/>
                    </a:prstGeom>
                    <a:noFill/>
                    <a:ln>
                      <a:noFill/>
                    </a:ln>
                  </pic:spPr>
                </pic:pic>
              </a:graphicData>
            </a:graphic>
          </wp:inline>
        </w:drawing>
      </w:r>
    </w:p>
    <w:p w14:paraId="18D63739" w14:textId="77777777" w:rsidR="00983E4A" w:rsidRDefault="00983E4A" w:rsidP="00983E4A">
      <w:pPr>
        <w:pStyle w:val="NormalWeb"/>
        <w:rPr>
          <w:rFonts w:ascii="Segoe UI" w:hAnsi="Segoe UI" w:cs="Segoe UI"/>
          <w:sz w:val="21"/>
          <w:szCs w:val="21"/>
        </w:rPr>
      </w:pPr>
      <w:r>
        <w:rPr>
          <w:rFonts w:ascii="Segoe UI" w:hAnsi="Segoe UI" w:cs="Segoe UI"/>
          <w:sz w:val="21"/>
          <w:szCs w:val="21"/>
        </w:rPr>
        <w:t>Figure 1 Magasin de voiture</w:t>
      </w:r>
    </w:p>
    <w:p w14:paraId="6D1155CE" w14:textId="77777777"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 xml:space="preserve">Cette image montre le magasin de voiture au </w:t>
      </w:r>
      <w:proofErr w:type="spellStart"/>
      <w:r>
        <w:rPr>
          <w:rFonts w:ascii="Segoe UI" w:hAnsi="Segoe UI" w:cs="Segoe UI"/>
          <w:sz w:val="21"/>
          <w:szCs w:val="21"/>
        </w:rPr>
        <w:t>rez</w:t>
      </w:r>
      <w:proofErr w:type="spellEnd"/>
      <w:r>
        <w:rPr>
          <w:rFonts w:ascii="Segoe UI" w:hAnsi="Segoe UI" w:cs="Segoe UI"/>
          <w:sz w:val="21"/>
          <w:szCs w:val="21"/>
        </w:rPr>
        <w:t>. On peut observer un problème de mur (indiqué par la flèche rouge).</w:t>
      </w:r>
    </w:p>
    <w:p w14:paraId="4D15A058" w14:textId="73478DAE" w:rsidR="00983E4A" w:rsidRDefault="00983E4A" w:rsidP="00983E4A">
      <w:pPr>
        <w:pStyle w:val="NormalWeb"/>
        <w:rPr>
          <w:rFonts w:ascii="Segoe UI" w:hAnsi="Segoe UI" w:cs="Segoe UI"/>
          <w:sz w:val="21"/>
          <w:szCs w:val="21"/>
        </w:rPr>
      </w:pPr>
      <w:r>
        <w:rPr>
          <w:rFonts w:asciiTheme="minorHAnsi" w:hAnsiTheme="minorHAnsi"/>
          <w:noProof/>
          <w:szCs w:val="20"/>
        </w:rPr>
        <w:drawing>
          <wp:inline distT="0" distB="0" distL="0" distR="0" wp14:anchorId="18100BB4" wp14:editId="3D418494">
            <wp:extent cx="4667662" cy="3631720"/>
            <wp:effectExtent l="0" t="0" r="0" b="6985"/>
            <wp:docPr id="8" name="Image 8"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Immeuble_Labbetonière.sh3d - Sweet Home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648" cy="3641824"/>
                    </a:xfrm>
                    <a:prstGeom prst="rect">
                      <a:avLst/>
                    </a:prstGeom>
                    <a:noFill/>
                    <a:ln>
                      <a:noFill/>
                    </a:ln>
                  </pic:spPr>
                </pic:pic>
              </a:graphicData>
            </a:graphic>
          </wp:inline>
        </w:drawing>
      </w:r>
    </w:p>
    <w:p w14:paraId="51B52802" w14:textId="77777777" w:rsidR="00983E4A" w:rsidRDefault="00983E4A" w:rsidP="00983E4A">
      <w:pPr>
        <w:pStyle w:val="NormalWeb"/>
        <w:rPr>
          <w:rFonts w:ascii="Segoe UI" w:hAnsi="Segoe UI" w:cs="Segoe UI"/>
          <w:sz w:val="21"/>
          <w:szCs w:val="21"/>
        </w:rPr>
      </w:pPr>
      <w:r>
        <w:rPr>
          <w:rFonts w:ascii="Segoe UI" w:hAnsi="Segoe UI" w:cs="Segoe UI"/>
          <w:sz w:val="21"/>
          <w:szCs w:val="21"/>
        </w:rPr>
        <w:t>Figure 2 Salle de sport</w:t>
      </w:r>
    </w:p>
    <w:p w14:paraId="2DCCBEFA" w14:textId="77777777"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lastRenderedPageBreak/>
        <w:t xml:space="preserve">La salle de sport (l’image ci-dessus) n’a pas eu de problème lors de l’intégration, on peut voir les différentes installations et le ring de </w:t>
      </w:r>
      <w:proofErr w:type="spellStart"/>
      <w:r>
        <w:rPr>
          <w:rFonts w:ascii="Segoe UI" w:hAnsi="Segoe UI" w:cs="Segoe UI"/>
          <w:sz w:val="21"/>
          <w:szCs w:val="21"/>
        </w:rPr>
        <w:t>box</w:t>
      </w:r>
      <w:proofErr w:type="spellEnd"/>
      <w:r>
        <w:rPr>
          <w:rFonts w:ascii="Segoe UI" w:hAnsi="Segoe UI" w:cs="Segoe UI"/>
          <w:sz w:val="21"/>
          <w:szCs w:val="21"/>
        </w:rPr>
        <w:t>.</w:t>
      </w:r>
    </w:p>
    <w:p w14:paraId="22C74607" w14:textId="77777777"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 </w:t>
      </w:r>
    </w:p>
    <w:p w14:paraId="6E5D6A5C" w14:textId="77777777" w:rsidR="006758C0" w:rsidRDefault="006758C0" w:rsidP="00983E4A">
      <w:pPr>
        <w:pStyle w:val="NormalWeb"/>
        <w:spacing w:after="120" w:afterAutospacing="0"/>
        <w:rPr>
          <w:rFonts w:ascii="Segoe UI" w:hAnsi="Segoe UI" w:cs="Segoe UI"/>
          <w:sz w:val="21"/>
          <w:szCs w:val="21"/>
        </w:rPr>
      </w:pPr>
    </w:p>
    <w:p w14:paraId="51D63FC7" w14:textId="58563E8A" w:rsidR="00983E4A" w:rsidRDefault="00983E4A" w:rsidP="00983E4A">
      <w:pPr>
        <w:pStyle w:val="NormalWeb"/>
        <w:rPr>
          <w:rFonts w:ascii="Segoe UI" w:hAnsi="Segoe UI" w:cs="Segoe UI"/>
          <w:sz w:val="21"/>
          <w:szCs w:val="21"/>
        </w:rPr>
      </w:pPr>
      <w:r>
        <w:rPr>
          <w:rFonts w:asciiTheme="minorHAnsi" w:hAnsiTheme="minorHAnsi"/>
          <w:noProof/>
          <w:szCs w:val="20"/>
        </w:rPr>
        <w:drawing>
          <wp:inline distT="0" distB="0" distL="0" distR="0" wp14:anchorId="3A9DC2DF" wp14:editId="1B3B9881">
            <wp:extent cx="5759450" cy="4481195"/>
            <wp:effectExtent l="0" t="0" r="0" b="0"/>
            <wp:docPr id="7" name="Image 7"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Immeuble_Labbetonière.sh3d - Sweet Home 3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481195"/>
                    </a:xfrm>
                    <a:prstGeom prst="rect">
                      <a:avLst/>
                    </a:prstGeom>
                    <a:noFill/>
                    <a:ln>
                      <a:noFill/>
                    </a:ln>
                  </pic:spPr>
                </pic:pic>
              </a:graphicData>
            </a:graphic>
          </wp:inline>
        </w:drawing>
      </w:r>
    </w:p>
    <w:p w14:paraId="235988D7" w14:textId="77777777" w:rsidR="00983E4A" w:rsidRDefault="00983E4A" w:rsidP="00983E4A">
      <w:pPr>
        <w:pStyle w:val="NormalWeb"/>
        <w:rPr>
          <w:rFonts w:ascii="Segoe UI" w:hAnsi="Segoe UI" w:cs="Segoe UI"/>
          <w:sz w:val="21"/>
          <w:szCs w:val="21"/>
        </w:rPr>
      </w:pPr>
      <w:r>
        <w:rPr>
          <w:rFonts w:ascii="Segoe UI" w:hAnsi="Segoe UI" w:cs="Segoe UI"/>
          <w:sz w:val="21"/>
          <w:szCs w:val="21"/>
        </w:rPr>
        <w:t>Figure 3 Salle d'arcade</w:t>
      </w:r>
    </w:p>
    <w:p w14:paraId="3CE367E3" w14:textId="77777777"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La salle d’arcade n’a pas aussi de problème. Les user story ont été respectés.</w:t>
      </w:r>
    </w:p>
    <w:p w14:paraId="136D630F" w14:textId="77777777" w:rsidR="00983E4A" w:rsidRDefault="00983E4A" w:rsidP="00CA1444"/>
    <w:p w14:paraId="3046D72C" w14:textId="77777777" w:rsidR="00CC0791" w:rsidRDefault="00CC0791" w:rsidP="00CA1444"/>
    <w:p w14:paraId="6F45BB61" w14:textId="77777777" w:rsidR="00CC0791" w:rsidRDefault="00CC0791" w:rsidP="00CA1444"/>
    <w:p w14:paraId="66B98A97" w14:textId="77777777" w:rsidR="00CC0791" w:rsidRDefault="00CC0791" w:rsidP="00CA1444"/>
    <w:p w14:paraId="541AC5CF" w14:textId="77777777" w:rsidR="00CC0791" w:rsidRDefault="00CC0791" w:rsidP="00CA1444"/>
    <w:p w14:paraId="45E1320B" w14:textId="77777777" w:rsidR="00CC0791" w:rsidRDefault="00CC0791" w:rsidP="00CA1444"/>
    <w:p w14:paraId="05D133BA" w14:textId="77777777" w:rsidR="00CC0791" w:rsidRDefault="00CC0791" w:rsidP="00CA1444"/>
    <w:p w14:paraId="0E669CF8" w14:textId="77777777" w:rsidR="00CC0791" w:rsidRDefault="00CC0791" w:rsidP="00CA1444"/>
    <w:p w14:paraId="553DC98F" w14:textId="77777777" w:rsidR="00CC0791" w:rsidRDefault="00CC0791" w:rsidP="00CA1444"/>
    <w:p w14:paraId="0DFCBF79" w14:textId="77777777" w:rsidR="00CC0791" w:rsidRDefault="00CC0791" w:rsidP="00CA1444"/>
    <w:p w14:paraId="201E7815" w14:textId="77777777" w:rsidR="00CC0791" w:rsidRDefault="00CC0791" w:rsidP="00CA1444"/>
    <w:p w14:paraId="0B1C4CFF" w14:textId="77777777" w:rsidR="00CC0791" w:rsidRDefault="00CC0791" w:rsidP="00CA1444"/>
    <w:p w14:paraId="5F79F75B" w14:textId="77777777" w:rsidR="00CC0791" w:rsidRDefault="00CC0791" w:rsidP="00CA1444"/>
    <w:p w14:paraId="315F15AC" w14:textId="77777777" w:rsidR="00CC0791" w:rsidRDefault="00CC0791" w:rsidP="00CA1444"/>
    <w:p w14:paraId="0571DAFD" w14:textId="4E0EEC48" w:rsidR="00983E4A" w:rsidRDefault="00CC0791" w:rsidP="00CA1444">
      <w:r>
        <w:t>Personnellement, j’ai créé la piscine</w:t>
      </w:r>
      <w:r>
        <w:t xml:space="preserve"> tout seul. Les user story ont était assez clair et je n’ai pas eu besoin d’aide particulière de mes camarades.</w:t>
      </w:r>
    </w:p>
    <w:p w14:paraId="00E4E46B" w14:textId="0303B552" w:rsidR="00CC0791" w:rsidRDefault="00CC0791" w:rsidP="00CA1444">
      <w:r w:rsidRPr="00CC0791">
        <w:drawing>
          <wp:inline distT="0" distB="0" distL="0" distR="0" wp14:anchorId="404FB892" wp14:editId="482D0C9A">
            <wp:extent cx="5759450" cy="37693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69360"/>
                    </a:xfrm>
                    <a:prstGeom prst="rect">
                      <a:avLst/>
                    </a:prstGeom>
                  </pic:spPr>
                </pic:pic>
              </a:graphicData>
            </a:graphic>
          </wp:inline>
        </w:drawing>
      </w:r>
    </w:p>
    <w:p w14:paraId="7948DBFF" w14:textId="77777777" w:rsidR="00983E4A" w:rsidRDefault="00983E4A" w:rsidP="00CA1444"/>
    <w:p w14:paraId="5AA6E6CA" w14:textId="0EE9890C" w:rsidR="00CC0791" w:rsidRDefault="00CC0791" w:rsidP="00CA1444">
      <w:r>
        <w:t>J’ai aussi créé le magasin de voiture tout seul. Les user story ont était assez clair et je n’ai pas eu besoin d’aide particulière de mes camarades.</w:t>
      </w:r>
    </w:p>
    <w:p w14:paraId="1ABB4A9E" w14:textId="77777777" w:rsidR="00CC0791" w:rsidRDefault="00CC0791" w:rsidP="00CA1444"/>
    <w:p w14:paraId="24588013" w14:textId="59E2894B" w:rsidR="00CC0791" w:rsidRDefault="00CC0791" w:rsidP="00CC0791">
      <w:r>
        <w:t xml:space="preserve">J’ai aussi créé </w:t>
      </w:r>
      <w:r>
        <w:t>un</w:t>
      </w:r>
      <w:r>
        <w:t xml:space="preserve"> tout seul. </w:t>
      </w:r>
      <w:r>
        <w:t>Il n’a pas été accepté à cause d’une erreur de texture pour le chemin dans le parc.</w:t>
      </w:r>
    </w:p>
    <w:p w14:paraId="6A965584" w14:textId="77777777" w:rsidR="00CC0791" w:rsidRPr="00CE3D24" w:rsidRDefault="00CC0791" w:rsidP="00CA1444"/>
    <w:p w14:paraId="5A661599" w14:textId="77777777" w:rsidR="007F30AE" w:rsidRPr="007F30AE" w:rsidRDefault="007F30AE" w:rsidP="008E53F9">
      <w:pPr>
        <w:pStyle w:val="Titre1"/>
      </w:pPr>
      <w:bookmarkStart w:id="27" w:name="_Toc532179966"/>
      <w:bookmarkStart w:id="28" w:name="_Toc165969650"/>
      <w:bookmarkStart w:id="29" w:name="_Toc160444470"/>
      <w:bookmarkEnd w:id="26"/>
      <w:r w:rsidRPr="007F30AE">
        <w:t>Tests</w:t>
      </w:r>
      <w:bookmarkEnd w:id="27"/>
      <w:bookmarkEnd w:id="28"/>
      <w:bookmarkEnd w:id="29"/>
    </w:p>
    <w:p w14:paraId="3AB574D3" w14:textId="47D04977" w:rsidR="00CA1444" w:rsidRDefault="005C1848" w:rsidP="00895761">
      <w:pPr>
        <w:pStyle w:val="Titre2"/>
      </w:pPr>
      <w:bookmarkStart w:id="30" w:name="_Toc160444471"/>
      <w:bookmarkStart w:id="31" w:name="_Toc532179968"/>
      <w:bookmarkStart w:id="32" w:name="_Toc165969652"/>
      <w:bookmarkStart w:id="33" w:name="_Ref308525868"/>
      <w:r>
        <w:t>Stratégie de test</w:t>
      </w:r>
      <w:bookmarkEnd w:id="30"/>
    </w:p>
    <w:p w14:paraId="4156DA6E" w14:textId="10E5EFF9" w:rsidR="00CA1444" w:rsidRDefault="00CA1444" w:rsidP="00CA1444">
      <w:r>
        <w:t>Qui : Ethan, Jerry, Marius</w:t>
      </w:r>
    </w:p>
    <w:p w14:paraId="423084D2" w14:textId="416A0812" w:rsidR="00CA1444" w:rsidRDefault="00CA1444" w:rsidP="00CA1444">
      <w:r>
        <w:t>Quand : 12.03.2024</w:t>
      </w:r>
    </w:p>
    <w:p w14:paraId="59CB8941" w14:textId="2A7CA2EB" w:rsidR="00CA1444" w:rsidRDefault="00CA1444" w:rsidP="00CA1444">
      <w:r>
        <w:t xml:space="preserve">Quel donné : </w:t>
      </w:r>
      <w:proofErr w:type="spellStart"/>
      <w:r>
        <w:t>dams</w:t>
      </w:r>
      <w:proofErr w:type="spellEnd"/>
      <w:r>
        <w:t xml:space="preserve"> notre immeuble intégration sur </w:t>
      </w:r>
      <w:proofErr w:type="spellStart"/>
      <w:r>
        <w:t>SweetHome</w:t>
      </w:r>
      <w:proofErr w:type="spellEnd"/>
      <w:r>
        <w:t xml:space="preserve"> 3d</w:t>
      </w:r>
    </w:p>
    <w:p w14:paraId="5A6C536A" w14:textId="623B00C5" w:rsidR="00CA1444" w:rsidRDefault="00CA1444" w:rsidP="00CA1444">
      <w:r>
        <w:t xml:space="preserve">L’ordre des tests est effectué par étage au fur et a mesure que nous construisons </w:t>
      </w:r>
      <w:r w:rsidR="00CC0791">
        <w:t>nos pièces</w:t>
      </w:r>
      <w:r>
        <w:t xml:space="preserve"> pour l’immeuble</w:t>
      </w:r>
    </w:p>
    <w:p w14:paraId="0A20EFE1" w14:textId="77777777" w:rsidR="00895761" w:rsidRPr="00920F4E" w:rsidRDefault="00895761" w:rsidP="00CA1444"/>
    <w:p w14:paraId="7D2FFA8E" w14:textId="5F8D4FE1" w:rsidR="00CA1444" w:rsidRDefault="007F30AE" w:rsidP="00895761">
      <w:pPr>
        <w:pStyle w:val="Titre2"/>
      </w:pPr>
      <w:bookmarkStart w:id="34" w:name="_Toc160444472"/>
      <w:r w:rsidRPr="007F30AE">
        <w:t>Dossier des tests</w:t>
      </w:r>
      <w:bookmarkEnd w:id="31"/>
      <w:bookmarkEnd w:id="32"/>
      <w:bookmarkEnd w:id="33"/>
      <w:bookmarkEnd w:id="34"/>
    </w:p>
    <w:tbl>
      <w:tblPr>
        <w:tblStyle w:val="TableauGrille4-Accentuation1"/>
        <w:tblW w:w="0" w:type="auto"/>
        <w:tblLook w:val="04A0" w:firstRow="1" w:lastRow="0" w:firstColumn="1" w:lastColumn="0" w:noHBand="0" w:noVBand="1"/>
      </w:tblPr>
      <w:tblGrid>
        <w:gridCol w:w="4530"/>
        <w:gridCol w:w="4530"/>
      </w:tblGrid>
      <w:tr w:rsidR="00CA1444" w14:paraId="7BBC1A81" w14:textId="77777777" w:rsidTr="00CA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92DA47" w14:textId="4465F203" w:rsidR="00CA1444" w:rsidRDefault="00CA1444" w:rsidP="00CA1444">
            <w:r>
              <w:t>Test</w:t>
            </w:r>
          </w:p>
        </w:tc>
        <w:tc>
          <w:tcPr>
            <w:tcW w:w="4530" w:type="dxa"/>
          </w:tcPr>
          <w:p w14:paraId="70CCCC07" w14:textId="5BCDFB6F" w:rsidR="00CA1444" w:rsidRDefault="00CA1444" w:rsidP="00CA1444">
            <w:pPr>
              <w:cnfStyle w:val="100000000000" w:firstRow="1" w:lastRow="0" w:firstColumn="0" w:lastColumn="0" w:oddVBand="0" w:evenVBand="0" w:oddHBand="0" w:evenHBand="0" w:firstRowFirstColumn="0" w:firstRowLastColumn="0" w:lastRowFirstColumn="0" w:lastRowLastColumn="0"/>
            </w:pPr>
            <w:r>
              <w:t>Fonctionne Oui/Non</w:t>
            </w:r>
          </w:p>
        </w:tc>
      </w:tr>
      <w:tr w:rsidR="00CA1444" w14:paraId="45C202A4"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A51D1B4" w14:textId="5E63DC41" w:rsidR="00CA1444" w:rsidRDefault="00CA1444" w:rsidP="00CA1444">
            <w:r>
              <w:t>Le fichier de l’Immeuble d’intégration se lance</w:t>
            </w:r>
          </w:p>
        </w:tc>
        <w:tc>
          <w:tcPr>
            <w:tcW w:w="4530" w:type="dxa"/>
          </w:tcPr>
          <w:p w14:paraId="2FE6D68F" w14:textId="63025B4C" w:rsidR="00CA1444" w:rsidRDefault="00CA1444" w:rsidP="00CA1444">
            <w:pPr>
              <w:cnfStyle w:val="000000100000" w:firstRow="0" w:lastRow="0" w:firstColumn="0" w:lastColumn="0" w:oddVBand="0" w:evenVBand="0" w:oddHBand="1" w:evenHBand="0" w:firstRowFirstColumn="0" w:firstRowLastColumn="0" w:lastRowFirstColumn="0" w:lastRowLastColumn="0"/>
            </w:pPr>
            <w:r>
              <w:t>Oui</w:t>
            </w:r>
          </w:p>
        </w:tc>
      </w:tr>
      <w:tr w:rsidR="00CA1444" w14:paraId="7A760007"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3EEC2D7D" w14:textId="41BF039C" w:rsidR="00CA1444" w:rsidRDefault="00CA1444" w:rsidP="00CA1444">
            <w:r>
              <w:lastRenderedPageBreak/>
              <w:t>Les objets</w:t>
            </w:r>
            <w:r w:rsidR="00E31181">
              <w:t xml:space="preserve"> et pièces</w:t>
            </w:r>
            <w:r>
              <w:t xml:space="preserve"> sont bien présent</w:t>
            </w:r>
            <w:r w:rsidR="00E31181">
              <w:t>ent</w:t>
            </w:r>
            <w:r>
              <w:t xml:space="preserve"> </w:t>
            </w:r>
          </w:p>
        </w:tc>
        <w:tc>
          <w:tcPr>
            <w:tcW w:w="4530" w:type="dxa"/>
          </w:tcPr>
          <w:p w14:paraId="0599DB12" w14:textId="3D0EE558" w:rsidR="00CA1444" w:rsidRDefault="00CA1444" w:rsidP="00CA1444">
            <w:pPr>
              <w:cnfStyle w:val="000000000000" w:firstRow="0" w:lastRow="0" w:firstColumn="0" w:lastColumn="0" w:oddVBand="0" w:evenVBand="0" w:oddHBand="0" w:evenHBand="0" w:firstRowFirstColumn="0" w:firstRowLastColumn="0" w:lastRowFirstColumn="0" w:lastRowLastColumn="0"/>
            </w:pPr>
            <w:r>
              <w:t>Oui</w:t>
            </w:r>
          </w:p>
        </w:tc>
      </w:tr>
      <w:tr w:rsidR="00CA1444" w14:paraId="6907125A"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BEBF91E" w14:textId="02C405C7" w:rsidR="00CA1444" w:rsidRDefault="00CA1444" w:rsidP="00CA1444">
            <w:r>
              <w:t>Les murs, sol et plafond ne se chevauche pas</w:t>
            </w:r>
          </w:p>
        </w:tc>
        <w:tc>
          <w:tcPr>
            <w:tcW w:w="4530" w:type="dxa"/>
          </w:tcPr>
          <w:p w14:paraId="46C0AF04" w14:textId="08BBDB97" w:rsidR="00CA1444" w:rsidRDefault="00CA1444" w:rsidP="00CA1444">
            <w:pPr>
              <w:cnfStyle w:val="000000100000" w:firstRow="0" w:lastRow="0" w:firstColumn="0" w:lastColumn="0" w:oddVBand="0" w:evenVBand="0" w:oddHBand="1" w:evenHBand="0" w:firstRowFirstColumn="0" w:firstRowLastColumn="0" w:lastRowFirstColumn="0" w:lastRowLastColumn="0"/>
            </w:pPr>
            <w:r>
              <w:t>Non</w:t>
            </w:r>
          </w:p>
        </w:tc>
      </w:tr>
      <w:tr w:rsidR="00CA1444" w14:paraId="270A63B6"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4F580819" w14:textId="09F19358" w:rsidR="00CA1444" w:rsidRDefault="00CA1444" w:rsidP="00CA1444">
            <w:r>
              <w:t xml:space="preserve">L’immeuble d’intégration est modifiable en tout temps </w:t>
            </w:r>
          </w:p>
        </w:tc>
        <w:tc>
          <w:tcPr>
            <w:tcW w:w="4530" w:type="dxa"/>
          </w:tcPr>
          <w:p w14:paraId="7F3B7527" w14:textId="3DD648A9" w:rsidR="00CA1444" w:rsidRDefault="00CA1444" w:rsidP="00CA1444">
            <w:pPr>
              <w:cnfStyle w:val="000000000000" w:firstRow="0" w:lastRow="0" w:firstColumn="0" w:lastColumn="0" w:oddVBand="0" w:evenVBand="0" w:oddHBand="0" w:evenHBand="0" w:firstRowFirstColumn="0" w:firstRowLastColumn="0" w:lastRowFirstColumn="0" w:lastRowLastColumn="0"/>
            </w:pPr>
            <w:r>
              <w:t>Oui</w:t>
            </w:r>
          </w:p>
        </w:tc>
      </w:tr>
      <w:tr w:rsidR="00CA1444" w14:paraId="01E9D855"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A01169" w14:textId="52186892" w:rsidR="00CA1444" w:rsidRDefault="00CA1444" w:rsidP="00CA1444">
            <w:r>
              <w:t>Les pièces respectent les user story de leur créateur</w:t>
            </w:r>
          </w:p>
        </w:tc>
        <w:tc>
          <w:tcPr>
            <w:tcW w:w="4530" w:type="dxa"/>
          </w:tcPr>
          <w:p w14:paraId="1BC8D040" w14:textId="3689CED5" w:rsidR="00CA1444" w:rsidRDefault="00CA1444" w:rsidP="00CA1444">
            <w:pPr>
              <w:cnfStyle w:val="000000100000" w:firstRow="0" w:lastRow="0" w:firstColumn="0" w:lastColumn="0" w:oddVBand="0" w:evenVBand="0" w:oddHBand="1" w:evenHBand="0" w:firstRowFirstColumn="0" w:firstRowLastColumn="0" w:lastRowFirstColumn="0" w:lastRowLastColumn="0"/>
            </w:pPr>
            <w:r>
              <w:t>Oui</w:t>
            </w:r>
          </w:p>
        </w:tc>
      </w:tr>
      <w:tr w:rsidR="00CA1444" w14:paraId="2863E1BF"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031CE762" w14:textId="77317149" w:rsidR="00CA1444" w:rsidRDefault="00E31181" w:rsidP="00CA1444">
            <w:r>
              <w:t xml:space="preserve">Les objets téléchargés s’affichent–ils </w:t>
            </w:r>
          </w:p>
        </w:tc>
        <w:tc>
          <w:tcPr>
            <w:tcW w:w="4530" w:type="dxa"/>
          </w:tcPr>
          <w:p w14:paraId="06E55E6B" w14:textId="5A0D7704" w:rsidR="00CA1444" w:rsidRDefault="00E31181" w:rsidP="00CA1444">
            <w:pPr>
              <w:cnfStyle w:val="000000000000" w:firstRow="0" w:lastRow="0" w:firstColumn="0" w:lastColumn="0" w:oddVBand="0" w:evenVBand="0" w:oddHBand="0" w:evenHBand="0" w:firstRowFirstColumn="0" w:firstRowLastColumn="0" w:lastRowFirstColumn="0" w:lastRowLastColumn="0"/>
            </w:pPr>
            <w:r>
              <w:t>Oui</w:t>
            </w:r>
          </w:p>
        </w:tc>
      </w:tr>
      <w:tr w:rsidR="00E31181" w14:paraId="7A7BD5C8"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565DFB" w14:textId="13699305" w:rsidR="00E31181" w:rsidRDefault="00E31181" w:rsidP="00E31181">
            <w:r>
              <w:t xml:space="preserve">La visualisation </w:t>
            </w:r>
            <w:r>
              <w:t>2</w:t>
            </w:r>
            <w:r>
              <w:t>D fonctionne</w:t>
            </w:r>
          </w:p>
        </w:tc>
        <w:tc>
          <w:tcPr>
            <w:tcW w:w="4530" w:type="dxa"/>
          </w:tcPr>
          <w:p w14:paraId="306053CE" w14:textId="29FD9C6E" w:rsidR="00E31181" w:rsidRDefault="00E31181" w:rsidP="00E31181">
            <w:pPr>
              <w:cnfStyle w:val="000000100000" w:firstRow="0" w:lastRow="0" w:firstColumn="0" w:lastColumn="0" w:oddVBand="0" w:evenVBand="0" w:oddHBand="1" w:evenHBand="0" w:firstRowFirstColumn="0" w:firstRowLastColumn="0" w:lastRowFirstColumn="0" w:lastRowLastColumn="0"/>
            </w:pPr>
            <w:r>
              <w:t>Oui</w:t>
            </w:r>
          </w:p>
        </w:tc>
      </w:tr>
      <w:tr w:rsidR="00E31181" w14:paraId="689D975A"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1AD8150E" w14:textId="3133B460" w:rsidR="00E31181" w:rsidRDefault="00E31181" w:rsidP="00E31181">
            <w:r>
              <w:t>La visualisation 3D fonctionne</w:t>
            </w:r>
          </w:p>
        </w:tc>
        <w:tc>
          <w:tcPr>
            <w:tcW w:w="4530" w:type="dxa"/>
          </w:tcPr>
          <w:p w14:paraId="6EAC71FB" w14:textId="712BEA7A" w:rsidR="00E31181" w:rsidRDefault="00E31181" w:rsidP="00E31181">
            <w:pPr>
              <w:cnfStyle w:val="000000000000" w:firstRow="0" w:lastRow="0" w:firstColumn="0" w:lastColumn="0" w:oddVBand="0" w:evenVBand="0" w:oddHBand="0" w:evenHBand="0" w:firstRowFirstColumn="0" w:firstRowLastColumn="0" w:lastRowFirstColumn="0" w:lastRowLastColumn="0"/>
            </w:pPr>
            <w:r>
              <w:t>Oui</w:t>
            </w:r>
          </w:p>
        </w:tc>
      </w:tr>
    </w:tbl>
    <w:p w14:paraId="4A0CE4A1" w14:textId="77777777" w:rsidR="00CA1444" w:rsidRDefault="00CA1444" w:rsidP="00CA1444"/>
    <w:p w14:paraId="31C533E6" w14:textId="77777777" w:rsidR="002B1E09" w:rsidRPr="00920F4E" w:rsidRDefault="002B1E09" w:rsidP="002B1E09">
      <w:pPr>
        <w:pStyle w:val="Titre2"/>
      </w:pPr>
      <w:bookmarkStart w:id="35" w:name="_Toc160444473"/>
      <w:r>
        <w:t>Problèmes restants</w:t>
      </w:r>
      <w:bookmarkEnd w:id="35"/>
    </w:p>
    <w:p w14:paraId="3298108E" w14:textId="4F81904C" w:rsidR="00CE3D24" w:rsidRPr="00895761" w:rsidRDefault="00E31181" w:rsidP="00E31181">
      <w:pPr>
        <w:rPr>
          <w:b/>
          <w:bCs/>
        </w:rPr>
      </w:pPr>
      <w:r w:rsidRPr="00895761">
        <w:rPr>
          <w:b/>
          <w:bCs/>
        </w:rPr>
        <w:t xml:space="preserve">Liste des bugs : </w:t>
      </w:r>
    </w:p>
    <w:p w14:paraId="0F2CB027" w14:textId="4531B2A1" w:rsidR="00E31181" w:rsidRDefault="00E31181" w:rsidP="00E31181">
      <w:proofErr w:type="spellStart"/>
      <w:r>
        <w:t>Rez</w:t>
      </w:r>
      <w:proofErr w:type="spellEnd"/>
      <w:r>
        <w:t xml:space="preserve"> de chaussé</w:t>
      </w:r>
      <w:r w:rsidR="00983E4A">
        <w:t xml:space="preserve"> : Mur</w:t>
      </w:r>
      <w:r>
        <w:t xml:space="preserve"> entre café et magasin de voiture se chevauchent</w:t>
      </w:r>
    </w:p>
    <w:p w14:paraId="388D7E84" w14:textId="104B47D0" w:rsidR="00983E4A" w:rsidRDefault="00895761" w:rsidP="00E31181">
      <w:proofErr w:type="spellStart"/>
      <w:r>
        <w:t>Re</w:t>
      </w:r>
      <w:r w:rsidR="00E31181">
        <w:t>z</w:t>
      </w:r>
      <w:proofErr w:type="spellEnd"/>
      <w:r w:rsidR="00E31181">
        <w:t xml:space="preserve"> de chaussé : un Pilier chevauche le mur du magasin de voiture </w:t>
      </w:r>
    </w:p>
    <w:p w14:paraId="535941EB" w14:textId="007D23B5" w:rsidR="00983E4A" w:rsidRDefault="00983E4A" w:rsidP="00E31181">
      <w:r>
        <w:t>Etage 2 : le plafond du laser Game est en herbe à cause d’un chevauchement avec le sol du Terrain de five.</w:t>
      </w:r>
    </w:p>
    <w:p w14:paraId="28181172" w14:textId="59DCDE2B" w:rsidR="00E31181" w:rsidRDefault="00E31181" w:rsidP="00E31181">
      <w:r>
        <w:t>Etage 3 :</w:t>
      </w:r>
      <w:r w:rsidR="00895761">
        <w:t xml:space="preserve"> Bar japonais, chevauchement </w:t>
      </w:r>
      <w:r w:rsidR="00983E4A">
        <w:t>des murs</w:t>
      </w:r>
      <w:r w:rsidR="00895761">
        <w:t xml:space="preserve"> avec Terrain de five et local de tournage.</w:t>
      </w:r>
    </w:p>
    <w:p w14:paraId="5C04F44F" w14:textId="4295F3D3" w:rsidR="00E31181" w:rsidRDefault="00E31181" w:rsidP="00E31181">
      <w:r>
        <w:t>Etage 4 le plafond de la salle d’arcade et pizzeria se chevauche avec le bas de la piscine.</w:t>
      </w:r>
    </w:p>
    <w:p w14:paraId="45D8E877" w14:textId="6D8F1A0C" w:rsidR="00E31181" w:rsidRDefault="00E31181" w:rsidP="00E31181"/>
    <w:p w14:paraId="2F8C57C6" w14:textId="29E6A99F" w:rsidR="00E31181" w:rsidRDefault="00E31181" w:rsidP="00E31181">
      <w:r>
        <w:t xml:space="preserve">Tous </w:t>
      </w:r>
      <w:r w:rsidR="00F16905">
        <w:t>ces bugs</w:t>
      </w:r>
      <w:r>
        <w:t xml:space="preserve"> ont </w:t>
      </w:r>
      <w:r w:rsidR="00895761">
        <w:t>été</w:t>
      </w:r>
      <w:r>
        <w:t xml:space="preserve"> découvert le 12.03.2024</w:t>
      </w:r>
      <w:r w:rsidR="00F16905">
        <w:t xml:space="preserve"> lors de la </w:t>
      </w:r>
      <w:r w:rsidR="00895761">
        <w:t>dernière</w:t>
      </w:r>
      <w:r w:rsidR="00F16905">
        <w:t xml:space="preserve"> </w:t>
      </w:r>
      <w:r w:rsidR="00895761">
        <w:t>intégration.</w:t>
      </w:r>
    </w:p>
    <w:p w14:paraId="306376DC" w14:textId="2FB96C0C" w:rsidR="00895761" w:rsidRDefault="00895761" w:rsidP="00E31181">
      <w:r>
        <w:t>Impact n’est pas énorme, ils n’empêchent pas l’utilisation des pièces mais gène visuellement</w:t>
      </w:r>
    </w:p>
    <w:p w14:paraId="40D047A2" w14:textId="3620768B" w:rsidR="00895761" w:rsidRDefault="00895761" w:rsidP="00E31181">
      <w:r>
        <w:t>Pour les contourner ils auraient fallu des User Story plus clair pour ne pas avoir 2 murs au même endroit.</w:t>
      </w:r>
    </w:p>
    <w:p w14:paraId="20781E4C" w14:textId="7AECCA35" w:rsidR="00895761" w:rsidRDefault="00895761" w:rsidP="00E31181">
      <w:r>
        <w:t>Pour résoudre le problème ils nous auraient fallu 1 sprint de plus pour effacer ces différents mur, plafond et sol qui se chevauchent.</w:t>
      </w:r>
    </w:p>
    <w:p w14:paraId="0AF4A742" w14:textId="77777777" w:rsidR="00895761" w:rsidRDefault="00895761" w:rsidP="00E31181"/>
    <w:p w14:paraId="2038E969" w14:textId="77777777" w:rsidR="00F16905" w:rsidRDefault="00F16905" w:rsidP="00E31181"/>
    <w:p w14:paraId="0EBFF4A7" w14:textId="77777777" w:rsidR="007F30AE" w:rsidRPr="007F30AE" w:rsidRDefault="007F30AE" w:rsidP="008E53F9">
      <w:pPr>
        <w:pStyle w:val="Titre1"/>
      </w:pPr>
      <w:bookmarkStart w:id="36" w:name="_Toc165969653"/>
      <w:bookmarkStart w:id="37" w:name="_Toc160444474"/>
      <w:r w:rsidRPr="007F30AE">
        <w:t>Conclusion</w:t>
      </w:r>
      <w:bookmarkEnd w:id="36"/>
      <w:bookmarkEnd w:id="37"/>
    </w:p>
    <w:p w14:paraId="751965B5" w14:textId="77777777" w:rsidR="007F30AE" w:rsidRPr="00152A26" w:rsidRDefault="007F30AE" w:rsidP="008E53F9">
      <w:pPr>
        <w:pStyle w:val="Titre2"/>
      </w:pPr>
      <w:bookmarkStart w:id="38" w:name="_Toc165969654"/>
      <w:bookmarkStart w:id="39" w:name="_Toc160444475"/>
      <w:r w:rsidRPr="00152A26">
        <w:t xml:space="preserve">Bilan des </w:t>
      </w:r>
      <w:bookmarkEnd w:id="38"/>
      <w:r w:rsidR="008E53F9">
        <w:t>fonctionnalités demandées</w:t>
      </w:r>
      <w:bookmarkEnd w:id="39"/>
    </w:p>
    <w:p w14:paraId="2613DB0E" w14:textId="77777777" w:rsidR="00EE5146" w:rsidRDefault="00EE5146" w:rsidP="002B1E09">
      <w:pPr>
        <w:pStyle w:val="Informations"/>
      </w:pPr>
    </w:p>
    <w:p w14:paraId="5390381B" w14:textId="774B2C8C" w:rsidR="00EE5146" w:rsidRPr="00EE5146" w:rsidRDefault="00EE5146" w:rsidP="00EE5146">
      <w:pPr>
        <w:rPr>
          <w:rFonts w:ascii="Segoe UI" w:hAnsi="Segoe UI" w:cs="Segoe UI"/>
          <w:sz w:val="21"/>
          <w:szCs w:val="21"/>
        </w:rPr>
      </w:pPr>
    </w:p>
    <w:p w14:paraId="5EC537CD" w14:textId="77777777" w:rsidR="00EE5146" w:rsidRPr="00EE5146" w:rsidRDefault="00EE5146" w:rsidP="00EE5146">
      <w:pPr>
        <w:spacing w:before="100" w:beforeAutospacing="1" w:after="100" w:afterAutospacing="1"/>
        <w:rPr>
          <w:rFonts w:ascii="Segoe UI" w:hAnsi="Segoe UI" w:cs="Segoe UI"/>
          <w:sz w:val="21"/>
          <w:szCs w:val="21"/>
        </w:rPr>
      </w:pPr>
      <w:r w:rsidRPr="00EE5146">
        <w:rPr>
          <w:rFonts w:ascii="Segoe UI" w:hAnsi="Segoe UI" w:cs="Segoe UI"/>
          <w:sz w:val="21"/>
          <w:szCs w:val="21"/>
        </w:rPr>
        <w:t xml:space="preserve">En prenant compte que les spécifications de départ sont les </w:t>
      </w:r>
      <w:proofErr w:type="spellStart"/>
      <w:r w:rsidRPr="00EE5146">
        <w:rPr>
          <w:rFonts w:ascii="Segoe UI" w:hAnsi="Segoe UI" w:cs="Segoe UI"/>
          <w:sz w:val="21"/>
          <w:szCs w:val="21"/>
        </w:rPr>
        <w:t>users</w:t>
      </w:r>
      <w:proofErr w:type="spellEnd"/>
      <w:r w:rsidRPr="00EE5146">
        <w:rPr>
          <w:rFonts w:ascii="Segoe UI" w:hAnsi="Segoe UI" w:cs="Segoe UI"/>
          <w:sz w:val="21"/>
          <w:szCs w:val="21"/>
        </w:rPr>
        <w:t xml:space="preserve"> story, l’objectif de départ </w:t>
      </w:r>
      <w:proofErr w:type="spellStart"/>
      <w:r w:rsidRPr="00EE5146">
        <w:rPr>
          <w:rFonts w:ascii="Segoe UI" w:hAnsi="Segoe UI" w:cs="Segoe UI"/>
          <w:sz w:val="21"/>
          <w:szCs w:val="21"/>
        </w:rPr>
        <w:t>à</w:t>
      </w:r>
      <w:proofErr w:type="spellEnd"/>
      <w:r w:rsidRPr="00EE5146">
        <w:rPr>
          <w:rFonts w:ascii="Segoe UI" w:hAnsi="Segoe UI" w:cs="Segoe UI"/>
          <w:sz w:val="21"/>
          <w:szCs w:val="21"/>
        </w:rPr>
        <w:t xml:space="preserve"> été presque atteint. Nous n’avons malheureusement pas eu le temps de procéder à une remédiation des deux story qui ont échoué lors du dernier sprint. Cependant, toutes les autres </w:t>
      </w:r>
      <w:proofErr w:type="spellStart"/>
      <w:r w:rsidRPr="00EE5146">
        <w:rPr>
          <w:rFonts w:ascii="Segoe UI" w:hAnsi="Segoe UI" w:cs="Segoe UI"/>
          <w:sz w:val="21"/>
          <w:szCs w:val="21"/>
        </w:rPr>
        <w:t>storys</w:t>
      </w:r>
      <w:proofErr w:type="spellEnd"/>
      <w:r w:rsidRPr="00EE5146">
        <w:rPr>
          <w:rFonts w:ascii="Segoe UI" w:hAnsi="Segoe UI" w:cs="Segoe UI"/>
          <w:sz w:val="21"/>
          <w:szCs w:val="21"/>
        </w:rPr>
        <w:t xml:space="preserve"> ont été respectées et intégrées au bâtiment final.</w:t>
      </w:r>
    </w:p>
    <w:p w14:paraId="4EFAA510" w14:textId="77777777" w:rsidR="00EE5146" w:rsidRPr="00EE5146" w:rsidRDefault="00EE5146" w:rsidP="00EE5146">
      <w:pPr>
        <w:spacing w:before="100" w:beforeAutospacing="1" w:after="100" w:afterAutospacing="1"/>
        <w:rPr>
          <w:rFonts w:ascii="Segoe UI" w:hAnsi="Segoe UI" w:cs="Segoe UI"/>
          <w:sz w:val="21"/>
          <w:szCs w:val="21"/>
        </w:rPr>
      </w:pPr>
      <w:r w:rsidRPr="00EE5146">
        <w:rPr>
          <w:rFonts w:ascii="Segoe UI" w:hAnsi="Segoe UI" w:cs="Segoe UI"/>
          <w:sz w:val="21"/>
          <w:szCs w:val="21"/>
        </w:rPr>
        <w:t xml:space="preserve">Dans les « fonctionnalités demandées » que sont les </w:t>
      </w:r>
      <w:proofErr w:type="spellStart"/>
      <w:r w:rsidRPr="00EE5146">
        <w:rPr>
          <w:rFonts w:ascii="Segoe UI" w:hAnsi="Segoe UI" w:cs="Segoe UI"/>
          <w:sz w:val="21"/>
          <w:szCs w:val="21"/>
        </w:rPr>
        <w:t>users</w:t>
      </w:r>
      <w:proofErr w:type="spellEnd"/>
      <w:r w:rsidRPr="00EE5146">
        <w:rPr>
          <w:rFonts w:ascii="Segoe UI" w:hAnsi="Segoe UI" w:cs="Segoe UI"/>
          <w:sz w:val="21"/>
          <w:szCs w:val="21"/>
        </w:rPr>
        <w:t xml:space="preserve"> story, il y avait :</w:t>
      </w:r>
    </w:p>
    <w:p w14:paraId="009B3EBE"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lastRenderedPageBreak/>
        <w:t>Un café / effectué avec succès</w:t>
      </w:r>
    </w:p>
    <w:p w14:paraId="5EC2B006"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magasin de voiture / effectué avec succès</w:t>
      </w:r>
    </w:p>
    <w:p w14:paraId="6DE7CE70"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Une salle de sport / effectué avec succès</w:t>
      </w:r>
    </w:p>
    <w:p w14:paraId="70E79871"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 xml:space="preserve">Un terrain de five / effectué avec succès Un laser </w:t>
      </w:r>
      <w:proofErr w:type="spellStart"/>
      <w:r w:rsidRPr="00EE5146">
        <w:rPr>
          <w:rFonts w:ascii="Segoe UI" w:hAnsi="Segoe UI" w:cs="Segoe UI"/>
          <w:sz w:val="21"/>
          <w:szCs w:val="21"/>
        </w:rPr>
        <w:t>game</w:t>
      </w:r>
      <w:proofErr w:type="spellEnd"/>
    </w:p>
    <w:p w14:paraId="7FD02DB1"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local de tournage / effectué avec succès</w:t>
      </w:r>
    </w:p>
    <w:p w14:paraId="7075EF3C"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Une piscine / effectué avec succès</w:t>
      </w:r>
    </w:p>
    <w:p w14:paraId="7767CE73"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Une salle d’arcade /pizzeria/ effectué avec succès</w:t>
      </w:r>
    </w:p>
    <w:p w14:paraId="64680324"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 xml:space="preserve">Un bar / </w:t>
      </w:r>
      <w:proofErr w:type="spellStart"/>
      <w:r w:rsidRPr="00EE5146">
        <w:rPr>
          <w:rFonts w:ascii="Segoe UI" w:hAnsi="Segoe UI" w:cs="Segoe UI"/>
          <w:sz w:val="21"/>
          <w:szCs w:val="21"/>
        </w:rPr>
        <w:t>users</w:t>
      </w:r>
      <w:proofErr w:type="spellEnd"/>
      <w:r w:rsidRPr="00EE5146">
        <w:rPr>
          <w:rFonts w:ascii="Segoe UI" w:hAnsi="Segoe UI" w:cs="Segoe UI"/>
          <w:sz w:val="21"/>
          <w:szCs w:val="21"/>
        </w:rPr>
        <w:t xml:space="preserve"> stories </w:t>
      </w:r>
      <w:proofErr w:type="gramStart"/>
      <w:r w:rsidRPr="00EE5146">
        <w:rPr>
          <w:rFonts w:ascii="Segoe UI" w:hAnsi="Segoe UI" w:cs="Segoe UI"/>
          <w:sz w:val="21"/>
          <w:szCs w:val="21"/>
        </w:rPr>
        <w:t>pas respectées</w:t>
      </w:r>
      <w:proofErr w:type="gramEnd"/>
      <w:r w:rsidRPr="00EE5146">
        <w:rPr>
          <w:rFonts w:ascii="Segoe UI" w:hAnsi="Segoe UI" w:cs="Segoe UI"/>
          <w:sz w:val="21"/>
          <w:szCs w:val="21"/>
        </w:rPr>
        <w:t xml:space="preserve"> lors du dernier sprint, échec</w:t>
      </w:r>
    </w:p>
    <w:p w14:paraId="054D758A"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bar japonais / effectué avec succès</w:t>
      </w:r>
    </w:p>
    <w:p w14:paraId="07A2F379"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 xml:space="preserve">Un parc / </w:t>
      </w:r>
      <w:proofErr w:type="spellStart"/>
      <w:r w:rsidRPr="00EE5146">
        <w:rPr>
          <w:rFonts w:ascii="Segoe UI" w:hAnsi="Segoe UI" w:cs="Segoe UI"/>
          <w:sz w:val="21"/>
          <w:szCs w:val="21"/>
        </w:rPr>
        <w:t>users</w:t>
      </w:r>
      <w:proofErr w:type="spellEnd"/>
      <w:r w:rsidRPr="00EE5146">
        <w:rPr>
          <w:rFonts w:ascii="Segoe UI" w:hAnsi="Segoe UI" w:cs="Segoe UI"/>
          <w:sz w:val="21"/>
          <w:szCs w:val="21"/>
        </w:rPr>
        <w:t xml:space="preserve"> stories </w:t>
      </w:r>
      <w:proofErr w:type="gramStart"/>
      <w:r w:rsidRPr="00EE5146">
        <w:rPr>
          <w:rFonts w:ascii="Segoe UI" w:hAnsi="Segoe UI" w:cs="Segoe UI"/>
          <w:sz w:val="21"/>
          <w:szCs w:val="21"/>
        </w:rPr>
        <w:t>pas respectées</w:t>
      </w:r>
      <w:proofErr w:type="gramEnd"/>
      <w:r w:rsidRPr="00EE5146">
        <w:rPr>
          <w:rFonts w:ascii="Segoe UI" w:hAnsi="Segoe UI" w:cs="Segoe UI"/>
          <w:sz w:val="21"/>
          <w:szCs w:val="21"/>
        </w:rPr>
        <w:t xml:space="preserve"> lors du dernier sprint, échec</w:t>
      </w:r>
    </w:p>
    <w:p w14:paraId="11630F40" w14:textId="77777777" w:rsidR="00EE5146" w:rsidRPr="00EE5146" w:rsidRDefault="00EE5146" w:rsidP="00EE5146">
      <w:pPr>
        <w:spacing w:before="100" w:beforeAutospacing="1" w:after="100" w:afterAutospacing="1"/>
        <w:ind w:left="720"/>
        <w:rPr>
          <w:rFonts w:ascii="Segoe UI" w:hAnsi="Segoe UI" w:cs="Segoe UI"/>
          <w:sz w:val="21"/>
          <w:szCs w:val="21"/>
        </w:rPr>
      </w:pPr>
      <w:r w:rsidRPr="00EE5146">
        <w:rPr>
          <w:rFonts w:ascii="Segoe UI" w:hAnsi="Segoe UI" w:cs="Segoe UI"/>
          <w:sz w:val="21"/>
          <w:szCs w:val="21"/>
        </w:rPr>
        <w:t> </w:t>
      </w:r>
    </w:p>
    <w:p w14:paraId="180D1296" w14:textId="77777777" w:rsidR="00EE5146" w:rsidRPr="00920F4E" w:rsidRDefault="00EE5146" w:rsidP="002B1E09">
      <w:pPr>
        <w:pStyle w:val="Informations"/>
      </w:pPr>
    </w:p>
    <w:p w14:paraId="12D67EAD" w14:textId="68DF0207" w:rsidR="007F30AE" w:rsidRPr="007F30AE" w:rsidRDefault="00200214" w:rsidP="008E53F9">
      <w:pPr>
        <w:pStyle w:val="Titre2"/>
      </w:pPr>
      <w:bookmarkStart w:id="40" w:name="_Toc165969655"/>
      <w:bookmarkStart w:id="41" w:name="_Toc160444476"/>
      <w:r>
        <w:rPr>
          <w:noProof/>
        </w:rPr>
        <w:drawing>
          <wp:anchor distT="0" distB="0" distL="114300" distR="114300" simplePos="0" relativeHeight="251659264" behindDoc="1" locked="0" layoutInCell="1" allowOverlap="1" wp14:anchorId="6EA4D88A" wp14:editId="4E5DA900">
            <wp:simplePos x="0" y="0"/>
            <wp:positionH relativeFrom="column">
              <wp:posOffset>118745</wp:posOffset>
            </wp:positionH>
            <wp:positionV relativeFrom="paragraph">
              <wp:posOffset>312420</wp:posOffset>
            </wp:positionV>
            <wp:extent cx="5743575" cy="3019425"/>
            <wp:effectExtent l="0" t="0" r="9525" b="9525"/>
            <wp:wrapTight wrapText="bothSides">
              <wp:wrapPolygon edited="0">
                <wp:start x="0" y="0"/>
                <wp:lineTo x="0" y="21532"/>
                <wp:lineTo x="21564" y="21532"/>
                <wp:lineTo x="2156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noFill/>
                    </a:ln>
                  </pic:spPr>
                </pic:pic>
              </a:graphicData>
            </a:graphic>
          </wp:anchor>
        </w:drawing>
      </w:r>
      <w:r w:rsidR="007F30AE" w:rsidRPr="007F30AE">
        <w:t>Bilan de la planification</w:t>
      </w:r>
      <w:bookmarkEnd w:id="40"/>
      <w:bookmarkEnd w:id="41"/>
    </w:p>
    <w:p w14:paraId="49C67037" w14:textId="0745DC73" w:rsidR="007F30AE" w:rsidRDefault="009046FE" w:rsidP="009046FE">
      <w:r>
        <w:t>0 + 21 + 14 = 35</w:t>
      </w:r>
    </w:p>
    <w:p w14:paraId="34A9ADC8" w14:textId="22E9C6DE" w:rsidR="009046FE" w:rsidRDefault="009046FE" w:rsidP="009046FE">
      <w:r>
        <w:t xml:space="preserve">35 : 3 </w:t>
      </w:r>
      <w:r w:rsidR="00F063ED">
        <w:t>= 11.67</w:t>
      </w:r>
    </w:p>
    <w:p w14:paraId="0CA96E80" w14:textId="0ED26CD6" w:rsidR="009046FE" w:rsidRDefault="009046FE" w:rsidP="009046FE">
      <w:r>
        <w:t>51-35 = 16</w:t>
      </w:r>
    </w:p>
    <w:p w14:paraId="6AABC69D" w14:textId="16287819" w:rsidR="009046FE" w:rsidRDefault="009046FE" w:rsidP="009046FE">
      <w:r>
        <w:t>16 : 11.67 =</w:t>
      </w:r>
      <w:r w:rsidR="00F063ED">
        <w:t xml:space="preserve"> 1.37</w:t>
      </w:r>
      <w:r>
        <w:t xml:space="preserve"> </w:t>
      </w:r>
    </w:p>
    <w:p w14:paraId="7C23AF58" w14:textId="408B1250" w:rsidR="009046FE" w:rsidRDefault="009046FE" w:rsidP="009046FE">
      <w:r>
        <w:t>Il nous faudra</w:t>
      </w:r>
      <w:r w:rsidR="00F063ED">
        <w:t xml:space="preserve"> 1.37</w:t>
      </w:r>
      <w:r>
        <w:t xml:space="preserve"> sprint pour finir tout le projet.</w:t>
      </w:r>
    </w:p>
    <w:p w14:paraId="35C07FF9" w14:textId="77777777" w:rsidR="009046FE" w:rsidRDefault="009046FE" w:rsidP="002B1E09">
      <w:pPr>
        <w:pStyle w:val="Informations"/>
      </w:pPr>
    </w:p>
    <w:p w14:paraId="021DC6A8" w14:textId="77777777" w:rsidR="009046FE" w:rsidRPr="00920F4E" w:rsidRDefault="009046FE" w:rsidP="002B1E09">
      <w:pPr>
        <w:pStyle w:val="Informations"/>
      </w:pPr>
    </w:p>
    <w:p w14:paraId="5CCBBEC0" w14:textId="77777777" w:rsidR="007F30AE" w:rsidRPr="007F30AE" w:rsidRDefault="007F30AE" w:rsidP="008E53F9">
      <w:pPr>
        <w:pStyle w:val="Titre2"/>
      </w:pPr>
      <w:bookmarkStart w:id="42" w:name="_Toc165969656"/>
      <w:bookmarkStart w:id="43" w:name="_Toc160444477"/>
      <w:r w:rsidRPr="007F30AE">
        <w:t>Bilan personnel</w:t>
      </w:r>
      <w:bookmarkEnd w:id="42"/>
      <w:bookmarkEnd w:id="43"/>
    </w:p>
    <w:p w14:paraId="0F61C49D" w14:textId="5B075746" w:rsidR="00920F4E" w:rsidRDefault="007F30AE" w:rsidP="007A2FCF">
      <w:pPr>
        <w:ind w:left="708"/>
      </w:pPr>
      <w:r w:rsidRPr="00920F4E">
        <w:t xml:space="preserve">Si c’était à </w:t>
      </w:r>
      <w:r w:rsidR="007A2FCF" w:rsidRPr="00920F4E">
        <w:t>refaire :</w:t>
      </w:r>
    </w:p>
    <w:p w14:paraId="67016A0C" w14:textId="77777777" w:rsidR="00301DD3" w:rsidRDefault="00301DD3" w:rsidP="007A2FCF">
      <w:pPr>
        <w:ind w:left="708"/>
      </w:pPr>
    </w:p>
    <w:p w14:paraId="7165E17F" w14:textId="009BC07B" w:rsidR="00301DD3" w:rsidRDefault="00301DD3" w:rsidP="007A2FCF">
      <w:pPr>
        <w:ind w:left="708"/>
      </w:pPr>
      <w:r>
        <w:t xml:space="preserve">Je garderai les différentes activités avec les </w:t>
      </w:r>
      <w:proofErr w:type="spellStart"/>
      <w:r>
        <w:t>postit</w:t>
      </w:r>
      <w:proofErr w:type="spellEnd"/>
      <w:r>
        <w:t xml:space="preserve"> ou jeton de poker ainsi qu’une bonne partie de la théorie.</w:t>
      </w:r>
    </w:p>
    <w:p w14:paraId="142CDD13" w14:textId="33049989" w:rsidR="00301DD3" w:rsidRDefault="00301DD3" w:rsidP="007A2FCF">
      <w:pPr>
        <w:ind w:left="708"/>
      </w:pPr>
      <w:r>
        <w:t>Je changerai la rapidité avant de commencer à construire immeuble.</w:t>
      </w:r>
    </w:p>
    <w:p w14:paraId="05A02BD2" w14:textId="0EFC00F8" w:rsidR="00301DD3" w:rsidRDefault="00301DD3" w:rsidP="007A2FCF">
      <w:pPr>
        <w:ind w:left="708"/>
      </w:pPr>
      <w:r>
        <w:t>Ce module m’a appris l’importance des méthodes agile et les outils pour les mettre en place.</w:t>
      </w:r>
    </w:p>
    <w:p w14:paraId="35F7E409" w14:textId="4A718BED" w:rsidR="00301DD3" w:rsidRDefault="00301DD3" w:rsidP="007A2FCF">
      <w:pPr>
        <w:ind w:left="708"/>
      </w:pPr>
      <w:r>
        <w:lastRenderedPageBreak/>
        <w:t xml:space="preserve">Pas d’amélioration particulière a part le faites que certain autre prof pourrait utiliser aussi </w:t>
      </w:r>
      <w:r w:rsidR="007A2FCF">
        <w:t>ces méthodes vues</w:t>
      </w:r>
      <w:r>
        <w:t xml:space="preserve"> que c’est enseigné.</w:t>
      </w:r>
    </w:p>
    <w:p w14:paraId="4D1D1C3E" w14:textId="7971B9FD" w:rsidR="00301DD3" w:rsidRPr="00920F4E" w:rsidRDefault="00301DD3" w:rsidP="007A2FCF">
      <w:pPr>
        <w:ind w:left="708"/>
      </w:pPr>
      <w:r>
        <w:t>Marius Bommottet</w:t>
      </w:r>
    </w:p>
    <w:p w14:paraId="69E8A3EF" w14:textId="77777777" w:rsidR="007F30AE" w:rsidRPr="007F30AE" w:rsidRDefault="007F30AE" w:rsidP="008E53F9">
      <w:pPr>
        <w:pStyle w:val="Titre1"/>
      </w:pPr>
      <w:bookmarkStart w:id="44" w:name="_Toc532179971"/>
      <w:bookmarkStart w:id="45" w:name="_Toc165969657"/>
      <w:bookmarkStart w:id="46" w:name="_Toc160444478"/>
      <w:r w:rsidRPr="007F30AE">
        <w:t>Divers</w:t>
      </w:r>
      <w:bookmarkEnd w:id="44"/>
      <w:bookmarkEnd w:id="45"/>
      <w:bookmarkEnd w:id="46"/>
    </w:p>
    <w:p w14:paraId="1CE601F6" w14:textId="77777777" w:rsidR="007F30AE" w:rsidRDefault="007F30AE" w:rsidP="008E53F9">
      <w:pPr>
        <w:pStyle w:val="Titre2"/>
      </w:pPr>
      <w:bookmarkStart w:id="47" w:name="_Toc532179972"/>
      <w:bookmarkStart w:id="48" w:name="_Toc165969658"/>
      <w:bookmarkStart w:id="49" w:name="_Toc160444479"/>
      <w:r w:rsidRPr="007F30AE">
        <w:t>Journal de travail</w:t>
      </w:r>
      <w:bookmarkEnd w:id="47"/>
      <w:bookmarkEnd w:id="48"/>
      <w:bookmarkEnd w:id="49"/>
    </w:p>
    <w:p w14:paraId="09399AAE" w14:textId="1EC963A5" w:rsidR="003F4F78" w:rsidRPr="003F4F78" w:rsidRDefault="003F4F78" w:rsidP="003F4F78">
      <w:pPr>
        <w:pStyle w:val="Retraitcorpsdetexte"/>
      </w:pPr>
      <w:r>
        <w:t>Document annexe</w:t>
      </w:r>
      <w:r w:rsidR="00F063ED">
        <w:t xml:space="preserve"> crée par ICE TOOLS</w:t>
      </w:r>
    </w:p>
    <w:p w14:paraId="164F843B" w14:textId="77777777" w:rsidR="007F30AE" w:rsidRDefault="00A3107E" w:rsidP="008E53F9">
      <w:pPr>
        <w:pStyle w:val="Titre2"/>
      </w:pPr>
      <w:bookmarkStart w:id="50" w:name="_Toc160444480"/>
      <w:r>
        <w:t>Bibliographie</w:t>
      </w:r>
      <w:bookmarkEnd w:id="50"/>
    </w:p>
    <w:p w14:paraId="7FA2D43A" w14:textId="2BE7F1E0" w:rsidR="00301DD3" w:rsidRPr="00301DD3" w:rsidRDefault="00F063ED" w:rsidP="00301DD3">
      <w:pPr>
        <w:pStyle w:val="Retraitcorpsdetexte"/>
      </w:pPr>
      <w:r>
        <w:t xml:space="preserve">Théorie présente sur le repository </w:t>
      </w:r>
      <w:r w:rsidR="00301DD3">
        <w:t>ICT -306 sur le GITHUB de ETML-INF</w:t>
      </w:r>
    </w:p>
    <w:p w14:paraId="58D78886" w14:textId="77777777" w:rsidR="00903FEF" w:rsidRPr="007F30AE" w:rsidRDefault="00903FEF" w:rsidP="008E53F9">
      <w:pPr>
        <w:pStyle w:val="Titre2"/>
      </w:pPr>
      <w:bookmarkStart w:id="51" w:name="_Toc160444481"/>
      <w:r>
        <w:t>Webographie</w:t>
      </w:r>
      <w:bookmarkEnd w:id="51"/>
    </w:p>
    <w:p w14:paraId="5F9D5C10" w14:textId="0F18E903" w:rsidR="00903FEF" w:rsidRDefault="00000000" w:rsidP="00301DD3">
      <w:pPr>
        <w:ind w:left="1134"/>
      </w:pPr>
      <w:hyperlink r:id="rId18" w:history="1">
        <w:r w:rsidR="00301DD3" w:rsidRPr="00CB6878">
          <w:rPr>
            <w:rStyle w:val="Lienhypertexte"/>
          </w:rPr>
          <w:t>https://github.com/ETML-INF/ICT-306/tree/main</w:t>
        </w:r>
      </w:hyperlink>
    </w:p>
    <w:p w14:paraId="4BABAEB6" w14:textId="25DA442B" w:rsidR="00301DD3" w:rsidRDefault="00000000" w:rsidP="00301DD3">
      <w:pPr>
        <w:ind w:left="1134"/>
      </w:pPr>
      <w:hyperlink r:id="rId19" w:anchor="/taskBoard/746" w:history="1">
        <w:r w:rsidR="00301DD3" w:rsidRPr="00CB6878">
          <w:rPr>
            <w:rStyle w:val="Lienhypertexte"/>
          </w:rPr>
          <w:t>https://etml.icescrum.com/p/306LABBETO/#/taskBoard/746</w:t>
        </w:r>
      </w:hyperlink>
    </w:p>
    <w:p w14:paraId="01EF49CA" w14:textId="77777777" w:rsidR="00301DD3" w:rsidRPr="00920F4E" w:rsidRDefault="00301DD3" w:rsidP="00301DD3">
      <w:pPr>
        <w:ind w:left="1134"/>
      </w:pPr>
    </w:p>
    <w:p w14:paraId="6E841135" w14:textId="133C8DA0" w:rsidR="007F30AE" w:rsidRPr="00920F4E" w:rsidRDefault="007F30AE" w:rsidP="006758C0">
      <w:pPr>
        <w:pStyle w:val="Titre1"/>
        <w:numPr>
          <w:ilvl w:val="0"/>
          <w:numId w:val="0"/>
        </w:numPr>
        <w:ind w:left="567"/>
      </w:pPr>
    </w:p>
    <w:sectPr w:rsidR="007F30AE" w:rsidRPr="00920F4E" w:rsidSect="00D160DD">
      <w:headerReference w:type="even" r:id="rId20"/>
      <w:headerReference w:type="default" r:id="rId21"/>
      <w:footerReference w:type="even" r:id="rId22"/>
      <w:footerReference w:type="default" r:id="rId23"/>
      <w:headerReference w:type="first" r:id="rId24"/>
      <w:footerReference w:type="first" r:id="rId2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F6399" w14:textId="77777777" w:rsidR="00952CB0" w:rsidRDefault="00952CB0">
      <w:r>
        <w:separator/>
      </w:r>
    </w:p>
  </w:endnote>
  <w:endnote w:type="continuationSeparator" w:id="0">
    <w:p w14:paraId="6B0A95F6" w14:textId="77777777" w:rsidR="00952CB0" w:rsidRDefault="0095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90B3" w14:textId="77777777" w:rsidR="000B4273" w:rsidRDefault="000B42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B4273" w:rsidRPr="00000197" w14:paraId="5793E218" w14:textId="77777777" w:rsidTr="00E52B61">
      <w:trPr>
        <w:trHeight w:hRule="exact" w:val="227"/>
        <w:jc w:val="center"/>
      </w:trPr>
      <w:tc>
        <w:tcPr>
          <w:tcW w:w="3510" w:type="dxa"/>
          <w:vAlign w:val="center"/>
        </w:tcPr>
        <w:p w14:paraId="0D505EF6" w14:textId="6A6CA7BC" w:rsidR="000B4273" w:rsidRDefault="000B4273" w:rsidP="00742484">
          <w:pPr>
            <w:pStyle w:val="-Pieddepage"/>
          </w:pPr>
          <w:r w:rsidRPr="00742484">
            <w:t>Auteur</w:t>
          </w:r>
          <w:r w:rsidRPr="00000197">
            <w:rPr>
              <w:rFonts w:cs="Arial"/>
              <w:szCs w:val="16"/>
            </w:rPr>
            <w:t> :</w:t>
          </w:r>
          <w:fldSimple w:instr=" AUTHOR   \* MERGEFORMAT ">
            <w:r w:rsidR="00041795" w:rsidRPr="00041795">
              <w:rPr>
                <w:rFonts w:cs="Arial"/>
                <w:noProof/>
                <w:szCs w:val="16"/>
              </w:rPr>
              <w:t>Marius Bommottet</w:t>
            </w:r>
          </w:fldSimple>
        </w:p>
        <w:p w14:paraId="5F57BE56" w14:textId="77777777" w:rsidR="000B4273" w:rsidRPr="00000197" w:rsidRDefault="000B4273" w:rsidP="002D7D46">
          <w:pPr>
            <w:pStyle w:val="-Pieddepage"/>
            <w:rPr>
              <w:rFonts w:cs="Arial"/>
              <w:szCs w:val="16"/>
            </w:rPr>
          </w:pPr>
        </w:p>
      </w:tc>
      <w:tc>
        <w:tcPr>
          <w:tcW w:w="2680" w:type="dxa"/>
          <w:vAlign w:val="center"/>
        </w:tcPr>
        <w:p w14:paraId="442DC135" w14:textId="77777777" w:rsidR="000B4273" w:rsidRPr="00000197" w:rsidRDefault="000B4273" w:rsidP="00955930">
          <w:pPr>
            <w:pStyle w:val="-Pieddepage"/>
            <w:jc w:val="center"/>
            <w:rPr>
              <w:rFonts w:cs="Arial"/>
              <w:szCs w:val="16"/>
            </w:rPr>
          </w:pPr>
        </w:p>
      </w:tc>
      <w:tc>
        <w:tcPr>
          <w:tcW w:w="3096" w:type="dxa"/>
          <w:vAlign w:val="center"/>
        </w:tcPr>
        <w:p w14:paraId="2A59F189" w14:textId="020F6D83" w:rsidR="000B4273" w:rsidRPr="00000197" w:rsidRDefault="000B4273"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041795">
            <w:rPr>
              <w:rFonts w:cs="Arial"/>
              <w:noProof/>
              <w:szCs w:val="16"/>
            </w:rPr>
            <w:t>06.02.2024</w:t>
          </w:r>
          <w:r>
            <w:rPr>
              <w:rFonts w:cs="Arial"/>
              <w:szCs w:val="16"/>
            </w:rPr>
            <w:fldChar w:fldCharType="end"/>
          </w:r>
        </w:p>
      </w:tc>
    </w:tr>
    <w:tr w:rsidR="000B4273" w:rsidRPr="00000197" w14:paraId="13AE6183" w14:textId="77777777" w:rsidTr="00E52B61">
      <w:trPr>
        <w:jc w:val="center"/>
      </w:trPr>
      <w:tc>
        <w:tcPr>
          <w:tcW w:w="3510" w:type="dxa"/>
          <w:vAlign w:val="center"/>
        </w:tcPr>
        <w:p w14:paraId="5F559DF1" w14:textId="19633870" w:rsidR="000B4273" w:rsidRPr="00000197" w:rsidRDefault="000B4273" w:rsidP="002D7D46">
          <w:pPr>
            <w:pStyle w:val="-Pieddepage"/>
            <w:rPr>
              <w:rFonts w:cs="Arial"/>
              <w:szCs w:val="16"/>
            </w:rPr>
          </w:pPr>
          <w:r>
            <w:rPr>
              <w:rFonts w:cs="Arial"/>
              <w:szCs w:val="16"/>
            </w:rPr>
            <w:t>Modifié par : X. Carrel</w:t>
          </w:r>
          <w:fldSimple w:instr=" LASTSAVEDBY   \* MERGEFORMAT ">
            <w:r w:rsidR="00041795">
              <w:rPr>
                <w:noProof/>
              </w:rPr>
              <w:t>Marius Bommottet</w:t>
            </w:r>
          </w:fldSimple>
        </w:p>
      </w:tc>
      <w:tc>
        <w:tcPr>
          <w:tcW w:w="2680" w:type="dxa"/>
          <w:vAlign w:val="center"/>
        </w:tcPr>
        <w:p w14:paraId="7298FD9D" w14:textId="77777777" w:rsidR="000B4273" w:rsidRPr="00000197" w:rsidRDefault="000B4273"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35007">
            <w:rPr>
              <w:rStyle w:val="Numrodepage"/>
              <w:rFonts w:cs="Arial"/>
              <w:noProof/>
              <w:szCs w:val="16"/>
            </w:rPr>
            <w:t>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35007">
            <w:rPr>
              <w:rStyle w:val="Numrodepage"/>
              <w:rFonts w:cs="Arial"/>
              <w:noProof/>
              <w:szCs w:val="16"/>
            </w:rPr>
            <w:t>12</w:t>
          </w:r>
          <w:r w:rsidRPr="00000197">
            <w:rPr>
              <w:rStyle w:val="Numrodepage"/>
              <w:rFonts w:cs="Arial"/>
              <w:szCs w:val="16"/>
            </w:rPr>
            <w:fldChar w:fldCharType="end"/>
          </w:r>
        </w:p>
      </w:tc>
      <w:tc>
        <w:tcPr>
          <w:tcW w:w="3096" w:type="dxa"/>
          <w:vAlign w:val="center"/>
        </w:tcPr>
        <w:p w14:paraId="724672C8" w14:textId="7FA063C6" w:rsidR="000B4273" w:rsidRPr="00000197" w:rsidRDefault="000B4273"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041795">
            <w:rPr>
              <w:rFonts w:cs="Arial"/>
              <w:noProof/>
              <w:szCs w:val="16"/>
            </w:rPr>
            <w:t>05.03.2024 15:15</w:t>
          </w:r>
          <w:r>
            <w:rPr>
              <w:rFonts w:cs="Arial"/>
              <w:szCs w:val="16"/>
            </w:rPr>
            <w:fldChar w:fldCharType="end"/>
          </w:r>
        </w:p>
      </w:tc>
    </w:tr>
    <w:tr w:rsidR="000B4273" w:rsidRPr="00000197" w14:paraId="740DD023" w14:textId="77777777" w:rsidTr="00E52B61">
      <w:trPr>
        <w:jc w:val="center"/>
      </w:trPr>
      <w:tc>
        <w:tcPr>
          <w:tcW w:w="3510" w:type="dxa"/>
          <w:vAlign w:val="center"/>
        </w:tcPr>
        <w:p w14:paraId="23DFA600" w14:textId="5D2F3A15" w:rsidR="000B4273" w:rsidRPr="00000197" w:rsidRDefault="000B427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041795" w:rsidRPr="00041795">
              <w:rPr>
                <w:rFonts w:cs="Arial"/>
                <w:noProof/>
                <w:szCs w:val="16"/>
              </w:rPr>
              <w:t>5</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CA1444">
            <w:rPr>
              <w:rFonts w:cs="Arial"/>
              <w:noProof/>
              <w:szCs w:val="16"/>
            </w:rPr>
            <w:t>11.03.2024 10:58</w:t>
          </w:r>
          <w:r>
            <w:rPr>
              <w:rFonts w:cs="Arial"/>
              <w:szCs w:val="16"/>
            </w:rPr>
            <w:fldChar w:fldCharType="end"/>
          </w:r>
        </w:p>
      </w:tc>
      <w:tc>
        <w:tcPr>
          <w:tcW w:w="5776" w:type="dxa"/>
          <w:gridSpan w:val="2"/>
          <w:vAlign w:val="center"/>
        </w:tcPr>
        <w:p w14:paraId="55F00572" w14:textId="48D92D4E" w:rsidR="000B4273" w:rsidRPr="00000197" w:rsidRDefault="00000000" w:rsidP="00955930">
          <w:pPr>
            <w:pStyle w:val="-Pieddepage"/>
            <w:jc w:val="right"/>
            <w:rPr>
              <w:rFonts w:cs="Arial"/>
              <w:szCs w:val="16"/>
            </w:rPr>
          </w:pPr>
          <w:fldSimple w:instr=" FILENAME  \* FirstCap  \* MERGEFORMAT ">
            <w:r w:rsidR="00041795" w:rsidRPr="00041795">
              <w:rPr>
                <w:rFonts w:cs="Arial"/>
                <w:noProof/>
                <w:szCs w:val="16"/>
              </w:rPr>
              <w:t>Rapport-de-projet-306-MBT</w:t>
            </w:r>
          </w:fldSimple>
        </w:p>
      </w:tc>
    </w:tr>
  </w:tbl>
  <w:p w14:paraId="50F6B3DE" w14:textId="77777777" w:rsidR="000B4273" w:rsidRPr="00000197" w:rsidRDefault="000B4273"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CB5C1" w14:textId="77777777" w:rsidR="000B4273" w:rsidRDefault="000B42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1905E" w14:textId="77777777" w:rsidR="00952CB0" w:rsidRDefault="00952CB0">
      <w:r>
        <w:separator/>
      </w:r>
    </w:p>
  </w:footnote>
  <w:footnote w:type="continuationSeparator" w:id="0">
    <w:p w14:paraId="7C3031AA" w14:textId="77777777" w:rsidR="00952CB0" w:rsidRDefault="00952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D329E" w14:textId="77777777" w:rsidR="000B4273" w:rsidRDefault="000B427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0B4273" w14:paraId="708FE468" w14:textId="77777777">
      <w:trPr>
        <w:trHeight w:val="536"/>
        <w:jc w:val="center"/>
      </w:trPr>
      <w:tc>
        <w:tcPr>
          <w:tcW w:w="2445" w:type="dxa"/>
          <w:vAlign w:val="center"/>
        </w:tcPr>
        <w:p w14:paraId="3849B8E4" w14:textId="77777777" w:rsidR="000B4273" w:rsidRDefault="000B4273" w:rsidP="00E12AE5">
          <w:pPr>
            <w:pStyle w:val="ETML"/>
          </w:pPr>
          <w:r w:rsidRPr="00B4738A">
            <w:t>ETML</w:t>
          </w:r>
        </w:p>
      </w:tc>
      <w:tc>
        <w:tcPr>
          <w:tcW w:w="4560" w:type="dxa"/>
          <w:vAlign w:val="center"/>
        </w:tcPr>
        <w:p w14:paraId="7F46D878" w14:textId="77777777" w:rsidR="000B4273" w:rsidRPr="00B4738A" w:rsidRDefault="000B4273" w:rsidP="00B4738A"/>
      </w:tc>
      <w:tc>
        <w:tcPr>
          <w:tcW w:w="2283" w:type="dxa"/>
          <w:vAlign w:val="center"/>
        </w:tcPr>
        <w:p w14:paraId="5BEB6509" w14:textId="77777777" w:rsidR="000B4273" w:rsidRDefault="000B4273" w:rsidP="001D72BA">
          <w:pPr>
            <w:pStyle w:val="En-tte"/>
            <w:jc w:val="right"/>
          </w:pPr>
          <w:r>
            <w:rPr>
              <w:noProof/>
            </w:rPr>
            <w:drawing>
              <wp:inline distT="0" distB="0" distL="0" distR="0" wp14:anchorId="610ACB0C" wp14:editId="761C777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B3A5753" w14:textId="77777777" w:rsidR="000B4273" w:rsidRDefault="000B427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EF9A" w14:textId="77777777" w:rsidR="000B4273" w:rsidRDefault="000B42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1.55pt;height:11.55pt" o:bullet="t">
        <v:imagedata r:id="rId1" o:title="BD10263_"/>
      </v:shape>
    </w:pict>
  </w:numPicBullet>
  <w:abstractNum w:abstractNumId="0" w15:restartNumberingAfterBreak="0">
    <w:nsid w:val="010F4FD5"/>
    <w:multiLevelType w:val="multilevel"/>
    <w:tmpl w:val="B084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8465E8"/>
    <w:multiLevelType w:val="hybridMultilevel"/>
    <w:tmpl w:val="90C433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26577E"/>
    <w:multiLevelType w:val="multilevel"/>
    <w:tmpl w:val="720E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7D34"/>
    <w:multiLevelType w:val="hybridMultilevel"/>
    <w:tmpl w:val="C90EB972"/>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57615DED"/>
    <w:multiLevelType w:val="multilevel"/>
    <w:tmpl w:val="11E4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D3C0F"/>
    <w:multiLevelType w:val="multilevel"/>
    <w:tmpl w:val="8F64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60551"/>
    <w:multiLevelType w:val="hybridMultilevel"/>
    <w:tmpl w:val="555C0C3E"/>
    <w:lvl w:ilvl="0" w:tplc="100C0001">
      <w:start w:val="1"/>
      <w:numFmt w:val="bullet"/>
      <w:lvlText w:val=""/>
      <w:lvlJc w:val="left"/>
      <w:pPr>
        <w:ind w:left="2498" w:hanging="360"/>
      </w:pPr>
      <w:rPr>
        <w:rFonts w:ascii="Symbol" w:hAnsi="Symbol" w:hint="default"/>
      </w:rPr>
    </w:lvl>
    <w:lvl w:ilvl="1" w:tplc="100C0003" w:tentative="1">
      <w:start w:val="1"/>
      <w:numFmt w:val="bullet"/>
      <w:lvlText w:val="o"/>
      <w:lvlJc w:val="left"/>
      <w:pPr>
        <w:ind w:left="3218" w:hanging="360"/>
      </w:pPr>
      <w:rPr>
        <w:rFonts w:ascii="Courier New" w:hAnsi="Courier New" w:cs="Courier New" w:hint="default"/>
      </w:rPr>
    </w:lvl>
    <w:lvl w:ilvl="2" w:tplc="100C0005" w:tentative="1">
      <w:start w:val="1"/>
      <w:numFmt w:val="bullet"/>
      <w:lvlText w:val=""/>
      <w:lvlJc w:val="left"/>
      <w:pPr>
        <w:ind w:left="3938" w:hanging="360"/>
      </w:pPr>
      <w:rPr>
        <w:rFonts w:ascii="Wingdings" w:hAnsi="Wingdings" w:hint="default"/>
      </w:rPr>
    </w:lvl>
    <w:lvl w:ilvl="3" w:tplc="100C0001" w:tentative="1">
      <w:start w:val="1"/>
      <w:numFmt w:val="bullet"/>
      <w:lvlText w:val=""/>
      <w:lvlJc w:val="left"/>
      <w:pPr>
        <w:ind w:left="4658" w:hanging="360"/>
      </w:pPr>
      <w:rPr>
        <w:rFonts w:ascii="Symbol" w:hAnsi="Symbol" w:hint="default"/>
      </w:rPr>
    </w:lvl>
    <w:lvl w:ilvl="4" w:tplc="100C0003" w:tentative="1">
      <w:start w:val="1"/>
      <w:numFmt w:val="bullet"/>
      <w:lvlText w:val="o"/>
      <w:lvlJc w:val="left"/>
      <w:pPr>
        <w:ind w:left="5378" w:hanging="360"/>
      </w:pPr>
      <w:rPr>
        <w:rFonts w:ascii="Courier New" w:hAnsi="Courier New" w:cs="Courier New" w:hint="default"/>
      </w:rPr>
    </w:lvl>
    <w:lvl w:ilvl="5" w:tplc="100C0005" w:tentative="1">
      <w:start w:val="1"/>
      <w:numFmt w:val="bullet"/>
      <w:lvlText w:val=""/>
      <w:lvlJc w:val="left"/>
      <w:pPr>
        <w:ind w:left="6098" w:hanging="360"/>
      </w:pPr>
      <w:rPr>
        <w:rFonts w:ascii="Wingdings" w:hAnsi="Wingdings" w:hint="default"/>
      </w:rPr>
    </w:lvl>
    <w:lvl w:ilvl="6" w:tplc="100C0001" w:tentative="1">
      <w:start w:val="1"/>
      <w:numFmt w:val="bullet"/>
      <w:lvlText w:val=""/>
      <w:lvlJc w:val="left"/>
      <w:pPr>
        <w:ind w:left="6818" w:hanging="360"/>
      </w:pPr>
      <w:rPr>
        <w:rFonts w:ascii="Symbol" w:hAnsi="Symbol" w:hint="default"/>
      </w:rPr>
    </w:lvl>
    <w:lvl w:ilvl="7" w:tplc="100C0003" w:tentative="1">
      <w:start w:val="1"/>
      <w:numFmt w:val="bullet"/>
      <w:lvlText w:val="o"/>
      <w:lvlJc w:val="left"/>
      <w:pPr>
        <w:ind w:left="7538" w:hanging="360"/>
      </w:pPr>
      <w:rPr>
        <w:rFonts w:ascii="Courier New" w:hAnsi="Courier New" w:cs="Courier New" w:hint="default"/>
      </w:rPr>
    </w:lvl>
    <w:lvl w:ilvl="8" w:tplc="100C0005" w:tentative="1">
      <w:start w:val="1"/>
      <w:numFmt w:val="bullet"/>
      <w:lvlText w:val=""/>
      <w:lvlJc w:val="left"/>
      <w:pPr>
        <w:ind w:left="8258" w:hanging="360"/>
      </w:pPr>
      <w:rPr>
        <w:rFonts w:ascii="Wingdings" w:hAnsi="Wingdings" w:hint="default"/>
      </w:rPr>
    </w:lvl>
  </w:abstractNum>
  <w:abstractNum w:abstractNumId="12" w15:restartNumberingAfterBreak="0">
    <w:nsid w:val="6C664F9F"/>
    <w:multiLevelType w:val="multilevel"/>
    <w:tmpl w:val="A8009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1208C"/>
    <w:multiLevelType w:val="multilevel"/>
    <w:tmpl w:val="C4E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4A735A"/>
    <w:multiLevelType w:val="multilevel"/>
    <w:tmpl w:val="148E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503937">
    <w:abstractNumId w:val="1"/>
  </w:num>
  <w:num w:numId="2" w16cid:durableId="1575895448">
    <w:abstractNumId w:val="4"/>
  </w:num>
  <w:num w:numId="3" w16cid:durableId="1630043780">
    <w:abstractNumId w:val="3"/>
  </w:num>
  <w:num w:numId="4" w16cid:durableId="1738474398">
    <w:abstractNumId w:val="5"/>
  </w:num>
  <w:num w:numId="5" w16cid:durableId="962687522">
    <w:abstractNumId w:val="8"/>
  </w:num>
  <w:num w:numId="6" w16cid:durableId="1262684226">
    <w:abstractNumId w:val="2"/>
  </w:num>
  <w:num w:numId="7" w16cid:durableId="1058284026">
    <w:abstractNumId w:val="13"/>
  </w:num>
  <w:num w:numId="8" w16cid:durableId="495222455">
    <w:abstractNumId w:val="9"/>
  </w:num>
  <w:num w:numId="9" w16cid:durableId="208348900">
    <w:abstractNumId w:val="7"/>
  </w:num>
  <w:num w:numId="10" w16cid:durableId="1196431855">
    <w:abstractNumId w:val="12"/>
  </w:num>
  <w:num w:numId="11" w16cid:durableId="267128817">
    <w:abstractNumId w:val="10"/>
  </w:num>
  <w:num w:numId="12" w16cid:durableId="861627597">
    <w:abstractNumId w:val="14"/>
  </w:num>
  <w:num w:numId="13" w16cid:durableId="502280202">
    <w:abstractNumId w:val="6"/>
  </w:num>
  <w:num w:numId="14" w16cid:durableId="1745907301">
    <w:abstractNumId w:val="11"/>
  </w:num>
  <w:num w:numId="15" w16cid:durableId="33423572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ACB"/>
    <w:rsid w:val="00000197"/>
    <w:rsid w:val="00010B9A"/>
    <w:rsid w:val="0001209F"/>
    <w:rsid w:val="00021D00"/>
    <w:rsid w:val="000316F0"/>
    <w:rsid w:val="00041795"/>
    <w:rsid w:val="00044099"/>
    <w:rsid w:val="00045A82"/>
    <w:rsid w:val="00055DB3"/>
    <w:rsid w:val="00063F97"/>
    <w:rsid w:val="00065971"/>
    <w:rsid w:val="00067419"/>
    <w:rsid w:val="000857F6"/>
    <w:rsid w:val="00086114"/>
    <w:rsid w:val="0009019A"/>
    <w:rsid w:val="000A1B63"/>
    <w:rsid w:val="000A7B4A"/>
    <w:rsid w:val="000B4273"/>
    <w:rsid w:val="000B6BE0"/>
    <w:rsid w:val="000E7483"/>
    <w:rsid w:val="000F22B9"/>
    <w:rsid w:val="000F381C"/>
    <w:rsid w:val="0010591C"/>
    <w:rsid w:val="00111811"/>
    <w:rsid w:val="00114120"/>
    <w:rsid w:val="00116F07"/>
    <w:rsid w:val="0015167D"/>
    <w:rsid w:val="00152A26"/>
    <w:rsid w:val="00152A53"/>
    <w:rsid w:val="00156118"/>
    <w:rsid w:val="001764CE"/>
    <w:rsid w:val="00183417"/>
    <w:rsid w:val="00194A44"/>
    <w:rsid w:val="001B4ACB"/>
    <w:rsid w:val="001C454D"/>
    <w:rsid w:val="001D4577"/>
    <w:rsid w:val="001D72BA"/>
    <w:rsid w:val="001D7916"/>
    <w:rsid w:val="001F2420"/>
    <w:rsid w:val="001F6EEB"/>
    <w:rsid w:val="00200214"/>
    <w:rsid w:val="002770F3"/>
    <w:rsid w:val="002951BD"/>
    <w:rsid w:val="00297E2A"/>
    <w:rsid w:val="002B1E09"/>
    <w:rsid w:val="002B6893"/>
    <w:rsid w:val="002C6634"/>
    <w:rsid w:val="002D7D46"/>
    <w:rsid w:val="002F038B"/>
    <w:rsid w:val="00301DD3"/>
    <w:rsid w:val="00310160"/>
    <w:rsid w:val="0031563E"/>
    <w:rsid w:val="0034172E"/>
    <w:rsid w:val="0037071E"/>
    <w:rsid w:val="00382001"/>
    <w:rsid w:val="003C63DA"/>
    <w:rsid w:val="003E018B"/>
    <w:rsid w:val="003E32B9"/>
    <w:rsid w:val="003F1870"/>
    <w:rsid w:val="003F4F78"/>
    <w:rsid w:val="00407333"/>
    <w:rsid w:val="0040782E"/>
    <w:rsid w:val="00413724"/>
    <w:rsid w:val="004202D8"/>
    <w:rsid w:val="004206A2"/>
    <w:rsid w:val="0043666E"/>
    <w:rsid w:val="00436B90"/>
    <w:rsid w:val="00443B13"/>
    <w:rsid w:val="00446E95"/>
    <w:rsid w:val="00454074"/>
    <w:rsid w:val="004B0B49"/>
    <w:rsid w:val="004C67AF"/>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A3FBF"/>
    <w:rsid w:val="005B27EF"/>
    <w:rsid w:val="005C1848"/>
    <w:rsid w:val="005E6192"/>
    <w:rsid w:val="005E6B56"/>
    <w:rsid w:val="00615583"/>
    <w:rsid w:val="00621071"/>
    <w:rsid w:val="00635007"/>
    <w:rsid w:val="00645760"/>
    <w:rsid w:val="00656974"/>
    <w:rsid w:val="006758C0"/>
    <w:rsid w:val="006902A9"/>
    <w:rsid w:val="006966D0"/>
    <w:rsid w:val="006A636C"/>
    <w:rsid w:val="006D24DF"/>
    <w:rsid w:val="006E132F"/>
    <w:rsid w:val="006E2CE8"/>
    <w:rsid w:val="006E4DA8"/>
    <w:rsid w:val="007010E6"/>
    <w:rsid w:val="007118D3"/>
    <w:rsid w:val="00713DC0"/>
    <w:rsid w:val="007211A1"/>
    <w:rsid w:val="00742484"/>
    <w:rsid w:val="00744762"/>
    <w:rsid w:val="0074498A"/>
    <w:rsid w:val="007476C9"/>
    <w:rsid w:val="00753A51"/>
    <w:rsid w:val="0076036D"/>
    <w:rsid w:val="00766660"/>
    <w:rsid w:val="007700A7"/>
    <w:rsid w:val="007724F1"/>
    <w:rsid w:val="00772BC0"/>
    <w:rsid w:val="007748A7"/>
    <w:rsid w:val="007A2FCF"/>
    <w:rsid w:val="007A4B29"/>
    <w:rsid w:val="007D0A71"/>
    <w:rsid w:val="007D2CDF"/>
    <w:rsid w:val="007D546C"/>
    <w:rsid w:val="007E5F3D"/>
    <w:rsid w:val="007F30AE"/>
    <w:rsid w:val="00807F84"/>
    <w:rsid w:val="0081740D"/>
    <w:rsid w:val="00845304"/>
    <w:rsid w:val="008468C8"/>
    <w:rsid w:val="008471D6"/>
    <w:rsid w:val="00851A5E"/>
    <w:rsid w:val="00853E81"/>
    <w:rsid w:val="00891718"/>
    <w:rsid w:val="00895761"/>
    <w:rsid w:val="008A464B"/>
    <w:rsid w:val="008A7AD4"/>
    <w:rsid w:val="008C40C0"/>
    <w:rsid w:val="008D55CF"/>
    <w:rsid w:val="008E05FB"/>
    <w:rsid w:val="008E13F2"/>
    <w:rsid w:val="008E53F9"/>
    <w:rsid w:val="00902523"/>
    <w:rsid w:val="0090391B"/>
    <w:rsid w:val="00903FEF"/>
    <w:rsid w:val="009046FE"/>
    <w:rsid w:val="009142E2"/>
    <w:rsid w:val="00915B27"/>
    <w:rsid w:val="00920F4E"/>
    <w:rsid w:val="009211D9"/>
    <w:rsid w:val="009250B0"/>
    <w:rsid w:val="009265A8"/>
    <w:rsid w:val="00932149"/>
    <w:rsid w:val="00934E66"/>
    <w:rsid w:val="009440AB"/>
    <w:rsid w:val="00952CB0"/>
    <w:rsid w:val="00955930"/>
    <w:rsid w:val="00961794"/>
    <w:rsid w:val="00983E4A"/>
    <w:rsid w:val="0099022A"/>
    <w:rsid w:val="009A4ACD"/>
    <w:rsid w:val="009B009E"/>
    <w:rsid w:val="009B190E"/>
    <w:rsid w:val="009B6FDC"/>
    <w:rsid w:val="009D1A69"/>
    <w:rsid w:val="009D480B"/>
    <w:rsid w:val="009F75DD"/>
    <w:rsid w:val="00A3107E"/>
    <w:rsid w:val="00A400FD"/>
    <w:rsid w:val="00A65F0B"/>
    <w:rsid w:val="00A706B7"/>
    <w:rsid w:val="00AA4393"/>
    <w:rsid w:val="00AB1CA6"/>
    <w:rsid w:val="00AB43AA"/>
    <w:rsid w:val="00AD3EE8"/>
    <w:rsid w:val="00AE282D"/>
    <w:rsid w:val="00AF58E1"/>
    <w:rsid w:val="00B13CB9"/>
    <w:rsid w:val="00B147A7"/>
    <w:rsid w:val="00B20D38"/>
    <w:rsid w:val="00B241D2"/>
    <w:rsid w:val="00B33505"/>
    <w:rsid w:val="00B40A8E"/>
    <w:rsid w:val="00B44A78"/>
    <w:rsid w:val="00B4738A"/>
    <w:rsid w:val="00B612B2"/>
    <w:rsid w:val="00B64C66"/>
    <w:rsid w:val="00B95EC5"/>
    <w:rsid w:val="00B96AA1"/>
    <w:rsid w:val="00B97D0B"/>
    <w:rsid w:val="00BA56D2"/>
    <w:rsid w:val="00BA7DF1"/>
    <w:rsid w:val="00BD773C"/>
    <w:rsid w:val="00BE185C"/>
    <w:rsid w:val="00BF7A15"/>
    <w:rsid w:val="00C20939"/>
    <w:rsid w:val="00C2644C"/>
    <w:rsid w:val="00C329D7"/>
    <w:rsid w:val="00C33C51"/>
    <w:rsid w:val="00C37F61"/>
    <w:rsid w:val="00C57479"/>
    <w:rsid w:val="00C90570"/>
    <w:rsid w:val="00CA1444"/>
    <w:rsid w:val="00CA5E33"/>
    <w:rsid w:val="00CB712D"/>
    <w:rsid w:val="00CC0791"/>
    <w:rsid w:val="00CD1A2D"/>
    <w:rsid w:val="00CE3D24"/>
    <w:rsid w:val="00D14587"/>
    <w:rsid w:val="00D15AE6"/>
    <w:rsid w:val="00D160DD"/>
    <w:rsid w:val="00D174BC"/>
    <w:rsid w:val="00D275C6"/>
    <w:rsid w:val="00D36780"/>
    <w:rsid w:val="00D405C9"/>
    <w:rsid w:val="00D64B85"/>
    <w:rsid w:val="00D64C31"/>
    <w:rsid w:val="00D64F19"/>
    <w:rsid w:val="00D82BEB"/>
    <w:rsid w:val="00DB1DCD"/>
    <w:rsid w:val="00E015B8"/>
    <w:rsid w:val="00E1012A"/>
    <w:rsid w:val="00E12AE5"/>
    <w:rsid w:val="00E14A11"/>
    <w:rsid w:val="00E31181"/>
    <w:rsid w:val="00E416AC"/>
    <w:rsid w:val="00E41BC2"/>
    <w:rsid w:val="00E52B61"/>
    <w:rsid w:val="00E61B66"/>
    <w:rsid w:val="00E6435B"/>
    <w:rsid w:val="00E658ED"/>
    <w:rsid w:val="00E81328"/>
    <w:rsid w:val="00EC677D"/>
    <w:rsid w:val="00ED6F41"/>
    <w:rsid w:val="00ED6F46"/>
    <w:rsid w:val="00EE16F0"/>
    <w:rsid w:val="00EE431D"/>
    <w:rsid w:val="00EE4EC4"/>
    <w:rsid w:val="00EE5146"/>
    <w:rsid w:val="00EE55F0"/>
    <w:rsid w:val="00F063ED"/>
    <w:rsid w:val="00F1003D"/>
    <w:rsid w:val="00F16905"/>
    <w:rsid w:val="00F16ADE"/>
    <w:rsid w:val="00F433C4"/>
    <w:rsid w:val="00F512A6"/>
    <w:rsid w:val="00F664DF"/>
    <w:rsid w:val="00F93513"/>
    <w:rsid w:val="00FB1CD6"/>
    <w:rsid w:val="00FC5E0D"/>
    <w:rsid w:val="00FE4737"/>
    <w:rsid w:val="00FE61F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09664"/>
  <w15:docId w15:val="{1C083B19-9089-46CE-9E0C-4699CE45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63DA"/>
    <w:rPr>
      <w:sz w:val="24"/>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3C63DA"/>
    <w:pPr>
      <w:numPr>
        <w:ilvl w:val="1"/>
      </w:numPr>
      <w:spacing w:after="160"/>
    </w:pPr>
    <w:rPr>
      <w:rFonts w:eastAsiaTheme="minorEastAsia" w:cstheme="minorBidi"/>
      <w:color w:val="5A5A5A" w:themeColor="text1" w:themeTint="A5"/>
      <w:spacing w:val="15"/>
      <w:sz w:val="20"/>
      <w:szCs w:val="22"/>
    </w:rPr>
  </w:style>
  <w:style w:type="character" w:customStyle="1" w:styleId="Sous-titreCar">
    <w:name w:val="Sous-titre Car"/>
    <w:basedOn w:val="Policepardfaut"/>
    <w:link w:val="Sous-titre"/>
    <w:rsid w:val="003C63DA"/>
    <w:rPr>
      <w:rFonts w:eastAsiaTheme="minorEastAsia" w:cstheme="minorBidi"/>
      <w:color w:val="5A5A5A" w:themeColor="text1" w:themeTint="A5"/>
      <w:spacing w:val="15"/>
      <w:szCs w:val="22"/>
    </w:rPr>
  </w:style>
  <w:style w:type="paragraph" w:styleId="NormalWeb">
    <w:name w:val="Normal (Web)"/>
    <w:basedOn w:val="Normal"/>
    <w:uiPriority w:val="99"/>
    <w:semiHidden/>
    <w:unhideWhenUsed/>
    <w:rsid w:val="003C63DA"/>
    <w:pPr>
      <w:spacing w:before="100" w:beforeAutospacing="1" w:after="100" w:afterAutospacing="1"/>
    </w:pPr>
    <w:rPr>
      <w:rFonts w:ascii="Times New Roman" w:hAnsi="Times New Roman"/>
      <w:szCs w:val="24"/>
    </w:rPr>
  </w:style>
  <w:style w:type="character" w:styleId="Accentuation">
    <w:name w:val="Emphasis"/>
    <w:basedOn w:val="Policepardfaut"/>
    <w:qFormat/>
    <w:rsid w:val="004C67AF"/>
    <w:rPr>
      <w:i/>
      <w:iCs/>
    </w:rPr>
  </w:style>
  <w:style w:type="paragraph" w:styleId="Paragraphedeliste">
    <w:name w:val="List Paragraph"/>
    <w:basedOn w:val="Normal"/>
    <w:uiPriority w:val="34"/>
    <w:qFormat/>
    <w:rsid w:val="003F4F78"/>
    <w:pPr>
      <w:ind w:left="720"/>
      <w:contextualSpacing/>
    </w:pPr>
  </w:style>
  <w:style w:type="character" w:styleId="Mentionnonrsolue">
    <w:name w:val="Unresolved Mention"/>
    <w:basedOn w:val="Policepardfaut"/>
    <w:uiPriority w:val="99"/>
    <w:semiHidden/>
    <w:unhideWhenUsed/>
    <w:rsid w:val="00301DD3"/>
    <w:rPr>
      <w:color w:val="605E5C"/>
      <w:shd w:val="clear" w:color="auto" w:fill="E1DFDD"/>
    </w:rPr>
  </w:style>
  <w:style w:type="character" w:customStyle="1" w:styleId="ui-provider">
    <w:name w:val="ui-provider"/>
    <w:basedOn w:val="Policepardfaut"/>
    <w:rsid w:val="00766660"/>
  </w:style>
  <w:style w:type="table" w:styleId="TableauGrille4-Accentuation1">
    <w:name w:val="Grid Table 4 Accent 1"/>
    <w:basedOn w:val="TableauNormal"/>
    <w:uiPriority w:val="49"/>
    <w:rsid w:val="00CA144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1864">
      <w:bodyDiv w:val="1"/>
      <w:marLeft w:val="0"/>
      <w:marRight w:val="0"/>
      <w:marTop w:val="0"/>
      <w:marBottom w:val="0"/>
      <w:divBdr>
        <w:top w:val="none" w:sz="0" w:space="0" w:color="auto"/>
        <w:left w:val="none" w:sz="0" w:space="0" w:color="auto"/>
        <w:bottom w:val="none" w:sz="0" w:space="0" w:color="auto"/>
        <w:right w:val="none" w:sz="0" w:space="0" w:color="auto"/>
      </w:divBdr>
    </w:div>
    <w:div w:id="83499359">
      <w:bodyDiv w:val="1"/>
      <w:marLeft w:val="0"/>
      <w:marRight w:val="0"/>
      <w:marTop w:val="0"/>
      <w:marBottom w:val="0"/>
      <w:divBdr>
        <w:top w:val="none" w:sz="0" w:space="0" w:color="auto"/>
        <w:left w:val="none" w:sz="0" w:space="0" w:color="auto"/>
        <w:bottom w:val="none" w:sz="0" w:space="0" w:color="auto"/>
        <w:right w:val="none" w:sz="0" w:space="0" w:color="auto"/>
      </w:divBdr>
    </w:div>
    <w:div w:id="170803280">
      <w:bodyDiv w:val="1"/>
      <w:marLeft w:val="0"/>
      <w:marRight w:val="0"/>
      <w:marTop w:val="0"/>
      <w:marBottom w:val="0"/>
      <w:divBdr>
        <w:top w:val="none" w:sz="0" w:space="0" w:color="auto"/>
        <w:left w:val="none" w:sz="0" w:space="0" w:color="auto"/>
        <w:bottom w:val="none" w:sz="0" w:space="0" w:color="auto"/>
        <w:right w:val="none" w:sz="0" w:space="0" w:color="auto"/>
      </w:divBdr>
    </w:div>
    <w:div w:id="304626620">
      <w:bodyDiv w:val="1"/>
      <w:marLeft w:val="0"/>
      <w:marRight w:val="0"/>
      <w:marTop w:val="0"/>
      <w:marBottom w:val="0"/>
      <w:divBdr>
        <w:top w:val="none" w:sz="0" w:space="0" w:color="auto"/>
        <w:left w:val="none" w:sz="0" w:space="0" w:color="auto"/>
        <w:bottom w:val="none" w:sz="0" w:space="0" w:color="auto"/>
        <w:right w:val="none" w:sz="0" w:space="0" w:color="auto"/>
      </w:divBdr>
    </w:div>
    <w:div w:id="324744983">
      <w:bodyDiv w:val="1"/>
      <w:marLeft w:val="0"/>
      <w:marRight w:val="0"/>
      <w:marTop w:val="0"/>
      <w:marBottom w:val="0"/>
      <w:divBdr>
        <w:top w:val="none" w:sz="0" w:space="0" w:color="auto"/>
        <w:left w:val="none" w:sz="0" w:space="0" w:color="auto"/>
        <w:bottom w:val="none" w:sz="0" w:space="0" w:color="auto"/>
        <w:right w:val="none" w:sz="0" w:space="0" w:color="auto"/>
      </w:divBdr>
    </w:div>
    <w:div w:id="1093823166">
      <w:bodyDiv w:val="1"/>
      <w:marLeft w:val="0"/>
      <w:marRight w:val="0"/>
      <w:marTop w:val="0"/>
      <w:marBottom w:val="0"/>
      <w:divBdr>
        <w:top w:val="none" w:sz="0" w:space="0" w:color="auto"/>
        <w:left w:val="none" w:sz="0" w:space="0" w:color="auto"/>
        <w:bottom w:val="none" w:sz="0" w:space="0" w:color="auto"/>
        <w:right w:val="none" w:sz="0" w:space="0" w:color="auto"/>
      </w:divBdr>
    </w:div>
    <w:div w:id="1106343341">
      <w:bodyDiv w:val="1"/>
      <w:marLeft w:val="0"/>
      <w:marRight w:val="0"/>
      <w:marTop w:val="0"/>
      <w:marBottom w:val="0"/>
      <w:divBdr>
        <w:top w:val="none" w:sz="0" w:space="0" w:color="auto"/>
        <w:left w:val="none" w:sz="0" w:space="0" w:color="auto"/>
        <w:bottom w:val="none" w:sz="0" w:space="0" w:color="auto"/>
        <w:right w:val="none" w:sz="0" w:space="0" w:color="auto"/>
      </w:divBdr>
    </w:div>
    <w:div w:id="1163857982">
      <w:bodyDiv w:val="1"/>
      <w:marLeft w:val="0"/>
      <w:marRight w:val="0"/>
      <w:marTop w:val="0"/>
      <w:marBottom w:val="0"/>
      <w:divBdr>
        <w:top w:val="none" w:sz="0" w:space="0" w:color="auto"/>
        <w:left w:val="none" w:sz="0" w:space="0" w:color="auto"/>
        <w:bottom w:val="none" w:sz="0" w:space="0" w:color="auto"/>
        <w:right w:val="none" w:sz="0" w:space="0" w:color="auto"/>
      </w:divBdr>
    </w:div>
    <w:div w:id="1203635705">
      <w:bodyDiv w:val="1"/>
      <w:marLeft w:val="0"/>
      <w:marRight w:val="0"/>
      <w:marTop w:val="0"/>
      <w:marBottom w:val="0"/>
      <w:divBdr>
        <w:top w:val="none" w:sz="0" w:space="0" w:color="auto"/>
        <w:left w:val="none" w:sz="0" w:space="0" w:color="auto"/>
        <w:bottom w:val="none" w:sz="0" w:space="0" w:color="auto"/>
        <w:right w:val="none" w:sz="0" w:space="0" w:color="auto"/>
      </w:divBdr>
    </w:div>
    <w:div w:id="1241865825">
      <w:bodyDiv w:val="1"/>
      <w:marLeft w:val="0"/>
      <w:marRight w:val="0"/>
      <w:marTop w:val="0"/>
      <w:marBottom w:val="0"/>
      <w:divBdr>
        <w:top w:val="none" w:sz="0" w:space="0" w:color="auto"/>
        <w:left w:val="none" w:sz="0" w:space="0" w:color="auto"/>
        <w:bottom w:val="none" w:sz="0" w:space="0" w:color="auto"/>
        <w:right w:val="none" w:sz="0" w:space="0" w:color="auto"/>
      </w:divBdr>
    </w:div>
    <w:div w:id="1273587805">
      <w:bodyDiv w:val="1"/>
      <w:marLeft w:val="0"/>
      <w:marRight w:val="0"/>
      <w:marTop w:val="0"/>
      <w:marBottom w:val="0"/>
      <w:divBdr>
        <w:top w:val="none" w:sz="0" w:space="0" w:color="auto"/>
        <w:left w:val="none" w:sz="0" w:space="0" w:color="auto"/>
        <w:bottom w:val="none" w:sz="0" w:space="0" w:color="auto"/>
        <w:right w:val="none" w:sz="0" w:space="0" w:color="auto"/>
      </w:divBdr>
    </w:div>
    <w:div w:id="1303343963">
      <w:bodyDiv w:val="1"/>
      <w:marLeft w:val="0"/>
      <w:marRight w:val="0"/>
      <w:marTop w:val="0"/>
      <w:marBottom w:val="0"/>
      <w:divBdr>
        <w:top w:val="none" w:sz="0" w:space="0" w:color="auto"/>
        <w:left w:val="none" w:sz="0" w:space="0" w:color="auto"/>
        <w:bottom w:val="none" w:sz="0" w:space="0" w:color="auto"/>
        <w:right w:val="none" w:sz="0" w:space="0" w:color="auto"/>
      </w:divBdr>
    </w:div>
    <w:div w:id="1345091677">
      <w:bodyDiv w:val="1"/>
      <w:marLeft w:val="0"/>
      <w:marRight w:val="0"/>
      <w:marTop w:val="0"/>
      <w:marBottom w:val="0"/>
      <w:divBdr>
        <w:top w:val="none" w:sz="0" w:space="0" w:color="auto"/>
        <w:left w:val="none" w:sz="0" w:space="0" w:color="auto"/>
        <w:bottom w:val="none" w:sz="0" w:space="0" w:color="auto"/>
        <w:right w:val="none" w:sz="0" w:space="0" w:color="auto"/>
      </w:divBdr>
    </w:div>
    <w:div w:id="1382942268">
      <w:bodyDiv w:val="1"/>
      <w:marLeft w:val="0"/>
      <w:marRight w:val="0"/>
      <w:marTop w:val="0"/>
      <w:marBottom w:val="0"/>
      <w:divBdr>
        <w:top w:val="none" w:sz="0" w:space="0" w:color="auto"/>
        <w:left w:val="none" w:sz="0" w:space="0" w:color="auto"/>
        <w:bottom w:val="none" w:sz="0" w:space="0" w:color="auto"/>
        <w:right w:val="none" w:sz="0" w:space="0" w:color="auto"/>
      </w:divBdr>
    </w:div>
    <w:div w:id="1422950299">
      <w:bodyDiv w:val="1"/>
      <w:marLeft w:val="0"/>
      <w:marRight w:val="0"/>
      <w:marTop w:val="0"/>
      <w:marBottom w:val="0"/>
      <w:divBdr>
        <w:top w:val="none" w:sz="0" w:space="0" w:color="auto"/>
        <w:left w:val="none" w:sz="0" w:space="0" w:color="auto"/>
        <w:bottom w:val="none" w:sz="0" w:space="0" w:color="auto"/>
        <w:right w:val="none" w:sz="0" w:space="0" w:color="auto"/>
      </w:divBdr>
    </w:div>
    <w:div w:id="1583569156">
      <w:bodyDiv w:val="1"/>
      <w:marLeft w:val="0"/>
      <w:marRight w:val="0"/>
      <w:marTop w:val="0"/>
      <w:marBottom w:val="0"/>
      <w:divBdr>
        <w:top w:val="none" w:sz="0" w:space="0" w:color="auto"/>
        <w:left w:val="none" w:sz="0" w:space="0" w:color="auto"/>
        <w:bottom w:val="none" w:sz="0" w:space="0" w:color="auto"/>
        <w:right w:val="none" w:sz="0" w:space="0" w:color="auto"/>
      </w:divBdr>
    </w:div>
    <w:div w:id="1617832866">
      <w:bodyDiv w:val="1"/>
      <w:marLeft w:val="0"/>
      <w:marRight w:val="0"/>
      <w:marTop w:val="0"/>
      <w:marBottom w:val="0"/>
      <w:divBdr>
        <w:top w:val="none" w:sz="0" w:space="0" w:color="auto"/>
        <w:left w:val="none" w:sz="0" w:space="0" w:color="auto"/>
        <w:bottom w:val="none" w:sz="0" w:space="0" w:color="auto"/>
        <w:right w:val="none" w:sz="0" w:space="0" w:color="auto"/>
      </w:divBdr>
    </w:div>
    <w:div w:id="1629509433">
      <w:bodyDiv w:val="1"/>
      <w:marLeft w:val="0"/>
      <w:marRight w:val="0"/>
      <w:marTop w:val="0"/>
      <w:marBottom w:val="0"/>
      <w:divBdr>
        <w:top w:val="none" w:sz="0" w:space="0" w:color="auto"/>
        <w:left w:val="none" w:sz="0" w:space="0" w:color="auto"/>
        <w:bottom w:val="none" w:sz="0" w:space="0" w:color="auto"/>
        <w:right w:val="none" w:sz="0" w:space="0" w:color="auto"/>
      </w:divBdr>
    </w:div>
    <w:div w:id="1654093065">
      <w:bodyDiv w:val="1"/>
      <w:marLeft w:val="0"/>
      <w:marRight w:val="0"/>
      <w:marTop w:val="0"/>
      <w:marBottom w:val="0"/>
      <w:divBdr>
        <w:top w:val="none" w:sz="0" w:space="0" w:color="auto"/>
        <w:left w:val="none" w:sz="0" w:space="0" w:color="auto"/>
        <w:bottom w:val="none" w:sz="0" w:space="0" w:color="auto"/>
        <w:right w:val="none" w:sz="0" w:space="0" w:color="auto"/>
      </w:divBdr>
    </w:div>
    <w:div w:id="1735813512">
      <w:bodyDiv w:val="1"/>
      <w:marLeft w:val="0"/>
      <w:marRight w:val="0"/>
      <w:marTop w:val="0"/>
      <w:marBottom w:val="0"/>
      <w:divBdr>
        <w:top w:val="none" w:sz="0" w:space="0" w:color="auto"/>
        <w:left w:val="none" w:sz="0" w:space="0" w:color="auto"/>
        <w:bottom w:val="none" w:sz="0" w:space="0" w:color="auto"/>
        <w:right w:val="none" w:sz="0" w:space="0" w:color="auto"/>
      </w:divBdr>
    </w:div>
    <w:div w:id="1737237435">
      <w:bodyDiv w:val="1"/>
      <w:marLeft w:val="0"/>
      <w:marRight w:val="0"/>
      <w:marTop w:val="0"/>
      <w:marBottom w:val="0"/>
      <w:divBdr>
        <w:top w:val="none" w:sz="0" w:space="0" w:color="auto"/>
        <w:left w:val="none" w:sz="0" w:space="0" w:color="auto"/>
        <w:bottom w:val="none" w:sz="0" w:space="0" w:color="auto"/>
        <w:right w:val="none" w:sz="0" w:space="0" w:color="auto"/>
      </w:divBdr>
    </w:div>
    <w:div w:id="1813862276">
      <w:bodyDiv w:val="1"/>
      <w:marLeft w:val="0"/>
      <w:marRight w:val="0"/>
      <w:marTop w:val="0"/>
      <w:marBottom w:val="0"/>
      <w:divBdr>
        <w:top w:val="none" w:sz="0" w:space="0" w:color="auto"/>
        <w:left w:val="none" w:sz="0" w:space="0" w:color="auto"/>
        <w:bottom w:val="none" w:sz="0" w:space="0" w:color="auto"/>
        <w:right w:val="none" w:sz="0" w:space="0" w:color="auto"/>
      </w:divBdr>
    </w:div>
    <w:div w:id="1847743487">
      <w:bodyDiv w:val="1"/>
      <w:marLeft w:val="0"/>
      <w:marRight w:val="0"/>
      <w:marTop w:val="0"/>
      <w:marBottom w:val="0"/>
      <w:divBdr>
        <w:top w:val="none" w:sz="0" w:space="0" w:color="auto"/>
        <w:left w:val="none" w:sz="0" w:space="0" w:color="auto"/>
        <w:bottom w:val="none" w:sz="0" w:space="0" w:color="auto"/>
        <w:right w:val="none" w:sz="0" w:space="0" w:color="auto"/>
      </w:divBdr>
    </w:div>
    <w:div w:id="1855876923">
      <w:bodyDiv w:val="1"/>
      <w:marLeft w:val="0"/>
      <w:marRight w:val="0"/>
      <w:marTop w:val="0"/>
      <w:marBottom w:val="0"/>
      <w:divBdr>
        <w:top w:val="none" w:sz="0" w:space="0" w:color="auto"/>
        <w:left w:val="none" w:sz="0" w:space="0" w:color="auto"/>
        <w:bottom w:val="none" w:sz="0" w:space="0" w:color="auto"/>
        <w:right w:val="none" w:sz="0" w:space="0" w:color="auto"/>
      </w:divBdr>
    </w:div>
    <w:div w:id="191091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hyperlink" Target="https://github.com/ETML-INF/ICT-306/tree/main"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etml.icescrum.com/p/306LABBE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bommo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065CE9-DCFB-4287-835D-8427251973E2}">
  <ds:schemaRefs>
    <ds:schemaRef ds:uri="http://schemas.openxmlformats.org/officeDocument/2006/bibliography"/>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Template>
  <TotalTime>565</TotalTime>
  <Pages>21</Pages>
  <Words>3730</Words>
  <Characters>20518</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24200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Marius Bommottet</dc:creator>
  <cp:lastModifiedBy>Marius Bommottet</cp:lastModifiedBy>
  <cp:revision>11</cp:revision>
  <cp:lastPrinted>2024-03-05T14:15:00Z</cp:lastPrinted>
  <dcterms:created xsi:type="dcterms:W3CDTF">2024-02-06T14:43:00Z</dcterms:created>
  <dcterms:modified xsi:type="dcterms:W3CDTF">2024-03-12T14:44:00Z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